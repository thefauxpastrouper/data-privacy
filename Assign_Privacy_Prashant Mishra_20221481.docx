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4E8E53" w14:textId="77777777" w:rsidR="00952F7D" w:rsidRDefault="00DF198B" w:rsidP="00DF198B">
      <w:pPr>
        <w:pStyle w:val="GraphicAnchor"/>
      </w:pPr>
      <w:r w:rsidRPr="004909D9">
        <w:rPr>
          <w:noProof/>
          <w:lang w:val="en-AU" w:eastAsia="en-AU"/>
        </w:rPr>
        <w:drawing>
          <wp:anchor distT="0" distB="0" distL="114300" distR="114300" simplePos="0" relativeHeight="251657216" behindDoc="1" locked="1" layoutInCell="1" allowOverlap="1" wp14:anchorId="09418EAB" wp14:editId="330AF6D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 descr="Decorative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4B2719B6" w14:textId="77777777" w:rsidTr="00EB7C2B">
        <w:trPr>
          <w:trHeight w:val="1083"/>
        </w:trPr>
        <w:tc>
          <w:tcPr>
            <w:tcW w:w="10790" w:type="dxa"/>
            <w:gridSpan w:val="9"/>
          </w:tcPr>
          <w:p w14:paraId="31B6C16C" w14:textId="77777777" w:rsidR="00DF198B" w:rsidRDefault="00DF198B"/>
        </w:tc>
      </w:tr>
      <w:tr w:rsidR="00DF198B" w14:paraId="09D13967" w14:textId="77777777" w:rsidTr="00EB7C2B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36122DEA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27838D4" w14:textId="21616390" w:rsidR="00D74A88" w:rsidRPr="00D74A88" w:rsidRDefault="00D74A88" w:rsidP="00D74A88">
            <w:pPr>
              <w:pStyle w:val="Heading1"/>
            </w:pPr>
            <w:r>
              <w:t>Assignment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09292085" w14:textId="77777777" w:rsidR="00DF198B" w:rsidRDefault="00DF198B"/>
        </w:tc>
      </w:tr>
      <w:tr w:rsidR="00DF198B" w14:paraId="1625791B" w14:textId="77777777" w:rsidTr="00EB7C2B">
        <w:trPr>
          <w:trHeight w:val="1837"/>
        </w:trPr>
        <w:tc>
          <w:tcPr>
            <w:tcW w:w="1170" w:type="dxa"/>
          </w:tcPr>
          <w:p w14:paraId="3A93E8E7" w14:textId="77777777" w:rsidR="00DF198B" w:rsidRDefault="00DF198B"/>
        </w:tc>
        <w:tc>
          <w:tcPr>
            <w:tcW w:w="8460" w:type="dxa"/>
            <w:gridSpan w:val="7"/>
          </w:tcPr>
          <w:p w14:paraId="575AC081" w14:textId="77777777" w:rsidR="00DF198B" w:rsidRDefault="00DF198B"/>
        </w:tc>
        <w:tc>
          <w:tcPr>
            <w:tcW w:w="1160" w:type="dxa"/>
          </w:tcPr>
          <w:p w14:paraId="4F9805DB" w14:textId="77777777" w:rsidR="00DF198B" w:rsidRDefault="00DF198B"/>
        </w:tc>
      </w:tr>
      <w:tr w:rsidR="00DF198B" w14:paraId="7616E3BC" w14:textId="77777777" w:rsidTr="00D74A88">
        <w:trPr>
          <w:trHeight w:val="1471"/>
        </w:trPr>
        <w:tc>
          <w:tcPr>
            <w:tcW w:w="2397" w:type="dxa"/>
            <w:gridSpan w:val="4"/>
          </w:tcPr>
          <w:p w14:paraId="36A3AC6B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01A53C5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4D0C90AC" w14:textId="77777777" w:rsidR="00DF198B" w:rsidRDefault="00DF198B"/>
        </w:tc>
      </w:tr>
      <w:tr w:rsidR="00DF198B" w14:paraId="429F6540" w14:textId="77777777" w:rsidTr="00D74A88">
        <w:trPr>
          <w:trHeight w:val="1292"/>
        </w:trPr>
        <w:tc>
          <w:tcPr>
            <w:tcW w:w="2397" w:type="dxa"/>
            <w:gridSpan w:val="4"/>
          </w:tcPr>
          <w:p w14:paraId="672B878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D0A7BD0" w14:textId="77777777" w:rsidR="00DF198B" w:rsidRDefault="00D74A88" w:rsidP="00EB7C2B">
            <w:pPr>
              <w:pStyle w:val="Heading2"/>
            </w:pPr>
            <w:r>
              <w:t>Prashant Mishra</w:t>
            </w:r>
          </w:p>
          <w:p w14:paraId="021E0261" w14:textId="74546550" w:rsidR="00D74A88" w:rsidRPr="00D74A88" w:rsidRDefault="00D74A88" w:rsidP="00D74A88">
            <w:pPr>
              <w:jc w:val="center"/>
            </w:pPr>
            <w:r>
              <w:t>(Submitted By)</w:t>
            </w:r>
          </w:p>
          <w:p w14:paraId="0BFC0790" w14:textId="650DCCCB" w:rsidR="00D74A88" w:rsidRPr="00D74A88" w:rsidRDefault="00D74A88" w:rsidP="00D74A88"/>
        </w:tc>
        <w:tc>
          <w:tcPr>
            <w:tcW w:w="2398" w:type="dxa"/>
            <w:gridSpan w:val="4"/>
          </w:tcPr>
          <w:p w14:paraId="5EBAE2E5" w14:textId="77777777" w:rsidR="00DF198B" w:rsidRDefault="00DF198B"/>
        </w:tc>
      </w:tr>
      <w:tr w:rsidR="00DF198B" w14:paraId="027DFE2B" w14:textId="77777777" w:rsidTr="00D74A88">
        <w:trPr>
          <w:trHeight w:val="6216"/>
        </w:trPr>
        <w:tc>
          <w:tcPr>
            <w:tcW w:w="2397" w:type="dxa"/>
            <w:gridSpan w:val="4"/>
          </w:tcPr>
          <w:p w14:paraId="77FC1DF7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</w:tcPr>
          <w:p w14:paraId="0A00ABA8" w14:textId="77777777" w:rsidR="00D74A88" w:rsidRDefault="00D74A88" w:rsidP="00874FE7">
            <w:pPr>
              <w:pStyle w:val="Heading3"/>
            </w:pPr>
          </w:p>
          <w:p w14:paraId="04A2F302" w14:textId="77777777" w:rsidR="00D74A88" w:rsidRDefault="00D74A88" w:rsidP="00874FE7">
            <w:pPr>
              <w:pStyle w:val="Heading3"/>
            </w:pPr>
          </w:p>
          <w:p w14:paraId="204E82C5" w14:textId="27194F46" w:rsidR="00DF198B" w:rsidRPr="00DF198B" w:rsidRDefault="005D7648" w:rsidP="00874FE7">
            <w:pPr>
              <w:pStyle w:val="Heading3"/>
            </w:pPr>
            <w:r>
              <w:t>Data Privacy(DSE)</w:t>
            </w:r>
          </w:p>
          <w:p w14:paraId="7EFB8911" w14:textId="77777777" w:rsidR="00DF198B" w:rsidRPr="00DF198B" w:rsidRDefault="00000000" w:rsidP="00874FE7">
            <w:pPr>
              <w:pStyle w:val="Heading3"/>
            </w:pPr>
            <w:sdt>
              <w:sdtPr>
                <w:id w:val="1492440299"/>
                <w:placeholder>
                  <w:docPart w:val="B7A2CEC899F6438EBD023888BDD50B35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12C658A6" w14:textId="379AC2A6" w:rsidR="00DF198B" w:rsidRDefault="00D74A88" w:rsidP="00874FE7">
            <w:pPr>
              <w:pStyle w:val="Heading3"/>
            </w:pPr>
            <w:r>
              <w:t>Ms. Ashmita</w:t>
            </w:r>
          </w:p>
          <w:p w14:paraId="284B1B5A" w14:textId="35059B58" w:rsidR="00D74A88" w:rsidRPr="00D74A88" w:rsidRDefault="00D74A88" w:rsidP="00D74A88">
            <w:pPr>
              <w:jc w:val="center"/>
            </w:pPr>
            <w:r>
              <w:t>(Submitted to)</w:t>
            </w:r>
          </w:p>
          <w:p w14:paraId="37EBAEF4" w14:textId="77777777" w:rsidR="00D74A88" w:rsidRPr="00D74A88" w:rsidRDefault="00D74A88" w:rsidP="00D74A88"/>
          <w:p w14:paraId="5E439B5D" w14:textId="77777777" w:rsidR="00DF198B" w:rsidRPr="00DF198B" w:rsidRDefault="00DF198B" w:rsidP="00DF198B"/>
        </w:tc>
        <w:tc>
          <w:tcPr>
            <w:tcW w:w="2398" w:type="dxa"/>
            <w:gridSpan w:val="4"/>
          </w:tcPr>
          <w:p w14:paraId="62AC2E6D" w14:textId="77777777" w:rsidR="00DF198B" w:rsidRDefault="00DF198B" w:rsidP="00DF198B">
            <w:pPr>
              <w:jc w:val="center"/>
            </w:pPr>
          </w:p>
        </w:tc>
      </w:tr>
      <w:tr w:rsidR="00DF198B" w14:paraId="4534C733" w14:textId="77777777" w:rsidTr="00EB7C2B">
        <w:tc>
          <w:tcPr>
            <w:tcW w:w="2340" w:type="dxa"/>
            <w:gridSpan w:val="3"/>
          </w:tcPr>
          <w:p w14:paraId="368C60AF" w14:textId="77777777" w:rsidR="00DF198B" w:rsidRDefault="00DF198B"/>
        </w:tc>
        <w:tc>
          <w:tcPr>
            <w:tcW w:w="6120" w:type="dxa"/>
            <w:gridSpan w:val="3"/>
          </w:tcPr>
          <w:p w14:paraId="4265E1BC" w14:textId="77777777" w:rsidR="00DF198B" w:rsidRDefault="00DF198B"/>
        </w:tc>
        <w:tc>
          <w:tcPr>
            <w:tcW w:w="2330" w:type="dxa"/>
            <w:gridSpan w:val="3"/>
          </w:tcPr>
          <w:p w14:paraId="5991B0B4" w14:textId="77777777" w:rsidR="00DF198B" w:rsidRDefault="00DF198B"/>
        </w:tc>
      </w:tr>
    </w:tbl>
    <w:p w14:paraId="14CAD941" w14:textId="77777777" w:rsidR="00DF198B" w:rsidRDefault="00DF198B"/>
    <w:p w14:paraId="44FD5167" w14:textId="77777777" w:rsidR="00DF198B" w:rsidRDefault="00DF198B" w:rsidP="002D2200">
      <w:pPr>
        <w:pStyle w:val="GraphicAnchor"/>
      </w:pPr>
    </w:p>
    <w:tbl>
      <w:tblPr>
        <w:tblW w:w="5478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45"/>
        <w:gridCol w:w="20"/>
        <w:gridCol w:w="972"/>
        <w:gridCol w:w="871"/>
        <w:gridCol w:w="108"/>
        <w:gridCol w:w="487"/>
        <w:gridCol w:w="378"/>
        <w:gridCol w:w="108"/>
        <w:gridCol w:w="489"/>
      </w:tblGrid>
      <w:tr w:rsidR="002D2200" w14:paraId="08B1E7D2" w14:textId="77777777" w:rsidTr="00D74A88">
        <w:trPr>
          <w:gridAfter w:val="1"/>
          <w:wAfter w:w="489" w:type="dxa"/>
          <w:trHeight w:val="32"/>
        </w:trPr>
        <w:tc>
          <w:tcPr>
            <w:tcW w:w="2045" w:type="dxa"/>
          </w:tcPr>
          <w:p w14:paraId="4528BE80" w14:textId="24B9DC57" w:rsidR="002D2200" w:rsidRDefault="002D2200"/>
        </w:tc>
        <w:tc>
          <w:tcPr>
            <w:tcW w:w="20" w:type="dxa"/>
            <w:tcBorders>
              <w:bottom w:val="single" w:sz="18" w:space="0" w:color="476166" w:themeColor="accent1"/>
            </w:tcBorders>
          </w:tcPr>
          <w:p w14:paraId="4721056C" w14:textId="77777777" w:rsidR="002D2200" w:rsidRDefault="002D2200"/>
        </w:tc>
        <w:tc>
          <w:tcPr>
            <w:tcW w:w="972" w:type="dxa"/>
            <w:tcBorders>
              <w:bottom w:val="single" w:sz="18" w:space="0" w:color="476166" w:themeColor="accent1"/>
            </w:tcBorders>
          </w:tcPr>
          <w:p w14:paraId="58D9E0AA" w14:textId="77777777" w:rsidR="002D2200" w:rsidRDefault="002D2200"/>
        </w:tc>
        <w:tc>
          <w:tcPr>
            <w:tcW w:w="979" w:type="dxa"/>
            <w:gridSpan w:val="2"/>
            <w:tcBorders>
              <w:bottom w:val="single" w:sz="18" w:space="0" w:color="476166" w:themeColor="accent1"/>
            </w:tcBorders>
          </w:tcPr>
          <w:p w14:paraId="398CD132" w14:textId="77777777" w:rsidR="002D2200" w:rsidRDefault="002D2200"/>
        </w:tc>
        <w:tc>
          <w:tcPr>
            <w:tcW w:w="973" w:type="dxa"/>
            <w:gridSpan w:val="3"/>
          </w:tcPr>
          <w:p w14:paraId="6A42332B" w14:textId="77777777" w:rsidR="002D2200" w:rsidRDefault="002D2200"/>
        </w:tc>
      </w:tr>
      <w:tr w:rsidR="002D2200" w14:paraId="3FFE5F33" w14:textId="77777777" w:rsidTr="00D74A88">
        <w:trPr>
          <w:gridAfter w:val="2"/>
          <w:wAfter w:w="597" w:type="dxa"/>
          <w:trHeight w:val="70"/>
        </w:trPr>
        <w:tc>
          <w:tcPr>
            <w:tcW w:w="2045" w:type="dxa"/>
            <w:tcBorders>
              <w:right w:val="single" w:sz="18" w:space="0" w:color="476166" w:themeColor="accent1"/>
            </w:tcBorders>
          </w:tcPr>
          <w:p w14:paraId="2C1705AF" w14:textId="77777777" w:rsidR="002D2200" w:rsidRDefault="002D2200"/>
        </w:tc>
        <w:tc>
          <w:tcPr>
            <w:tcW w:w="1863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0A41CC5D" w14:textId="43129CC4" w:rsidR="002D2200" w:rsidRPr="00E74B29" w:rsidRDefault="002D2200" w:rsidP="00EB7C2B">
            <w:pPr>
              <w:pStyle w:val="Heading4"/>
            </w:pPr>
          </w:p>
        </w:tc>
        <w:tc>
          <w:tcPr>
            <w:tcW w:w="973" w:type="dxa"/>
            <w:gridSpan w:val="3"/>
            <w:tcBorders>
              <w:left w:val="single" w:sz="18" w:space="0" w:color="476166" w:themeColor="accent1"/>
            </w:tcBorders>
          </w:tcPr>
          <w:p w14:paraId="1949D1B2" w14:textId="77777777" w:rsidR="00D74A88" w:rsidRPr="00D74A88" w:rsidRDefault="00D74A88" w:rsidP="00D74A88"/>
        </w:tc>
      </w:tr>
      <w:tr w:rsidR="002D2200" w14:paraId="2C92B5FD" w14:textId="77777777" w:rsidTr="00D74A88">
        <w:trPr>
          <w:gridAfter w:val="1"/>
          <w:wAfter w:w="489" w:type="dxa"/>
          <w:trHeight w:val="8"/>
        </w:trPr>
        <w:tc>
          <w:tcPr>
            <w:tcW w:w="2045" w:type="dxa"/>
          </w:tcPr>
          <w:p w14:paraId="1C96F096" w14:textId="77777777" w:rsidR="002D2200" w:rsidRDefault="002D2200"/>
        </w:tc>
        <w:tc>
          <w:tcPr>
            <w:tcW w:w="20" w:type="dxa"/>
            <w:tcBorders>
              <w:top w:val="single" w:sz="18" w:space="0" w:color="476166" w:themeColor="accent1"/>
            </w:tcBorders>
          </w:tcPr>
          <w:p w14:paraId="659861CA" w14:textId="77777777" w:rsidR="002D2200" w:rsidRDefault="002D2200"/>
        </w:tc>
        <w:tc>
          <w:tcPr>
            <w:tcW w:w="972" w:type="dxa"/>
            <w:tcBorders>
              <w:top w:val="single" w:sz="18" w:space="0" w:color="476166" w:themeColor="accent1"/>
            </w:tcBorders>
          </w:tcPr>
          <w:p w14:paraId="21EC5E2C" w14:textId="77777777" w:rsidR="002D2200" w:rsidRDefault="002D2200"/>
        </w:tc>
        <w:tc>
          <w:tcPr>
            <w:tcW w:w="979" w:type="dxa"/>
            <w:gridSpan w:val="2"/>
            <w:tcBorders>
              <w:top w:val="single" w:sz="18" w:space="0" w:color="476166" w:themeColor="accent1"/>
            </w:tcBorders>
          </w:tcPr>
          <w:p w14:paraId="03E58505" w14:textId="77777777" w:rsidR="002D2200" w:rsidRDefault="002D2200"/>
        </w:tc>
        <w:tc>
          <w:tcPr>
            <w:tcW w:w="973" w:type="dxa"/>
            <w:gridSpan w:val="3"/>
          </w:tcPr>
          <w:p w14:paraId="172CCBCA" w14:textId="77777777" w:rsidR="002D2200" w:rsidRDefault="002D2200"/>
        </w:tc>
      </w:tr>
      <w:tr w:rsidR="00E74B29" w14:paraId="0BCEF8F2" w14:textId="77777777" w:rsidTr="00D74A88">
        <w:trPr>
          <w:trHeight w:val="16"/>
        </w:trPr>
        <w:tc>
          <w:tcPr>
            <w:tcW w:w="2045" w:type="dxa"/>
          </w:tcPr>
          <w:p w14:paraId="135C67D4" w14:textId="77777777" w:rsidR="00E74B29" w:rsidRDefault="00E74B29"/>
        </w:tc>
        <w:tc>
          <w:tcPr>
            <w:tcW w:w="20" w:type="dxa"/>
            <w:shd w:val="clear" w:color="auto" w:fill="FFFFFF" w:themeFill="background1"/>
          </w:tcPr>
          <w:p w14:paraId="5B07FD57" w14:textId="77777777" w:rsidR="00E74B29" w:rsidRDefault="00E74B29"/>
        </w:tc>
        <w:tc>
          <w:tcPr>
            <w:tcW w:w="1951" w:type="dxa"/>
            <w:gridSpan w:val="3"/>
            <w:shd w:val="clear" w:color="auto" w:fill="FFFFFF" w:themeFill="background1"/>
          </w:tcPr>
          <w:p w14:paraId="5C8EDDD4" w14:textId="77777777" w:rsidR="00E74B29" w:rsidRDefault="00E74B29" w:rsidP="00E74B29"/>
        </w:tc>
        <w:tc>
          <w:tcPr>
            <w:tcW w:w="487" w:type="dxa"/>
            <w:shd w:val="clear" w:color="auto" w:fill="FFFFFF" w:themeFill="background1"/>
          </w:tcPr>
          <w:p w14:paraId="6FE0E514" w14:textId="77777777" w:rsidR="00E74B29" w:rsidRDefault="00E74B29"/>
        </w:tc>
        <w:tc>
          <w:tcPr>
            <w:tcW w:w="975" w:type="dxa"/>
            <w:gridSpan w:val="3"/>
          </w:tcPr>
          <w:p w14:paraId="21C13305" w14:textId="77777777" w:rsidR="00E74B29" w:rsidRDefault="00E74B29"/>
        </w:tc>
      </w:tr>
    </w:tbl>
    <w:p w14:paraId="6B0DD735" w14:textId="21F3A706" w:rsidR="00D74A88" w:rsidRPr="00D74A88" w:rsidRDefault="00D74A88" w:rsidP="00D74A88">
      <w:pPr>
        <w:rPr>
          <w:sz w:val="32"/>
          <w:szCs w:val="32"/>
        </w:rPr>
      </w:pPr>
      <w:r>
        <w:rPr>
          <w:sz w:val="32"/>
          <w:szCs w:val="32"/>
        </w:rPr>
        <w:t xml:space="preserve">Q1. </w:t>
      </w:r>
      <w:r w:rsidRPr="00D74A88">
        <w:rPr>
          <w:sz w:val="32"/>
          <w:szCs w:val="32"/>
        </w:rPr>
        <w:t>Write a program to perform encryption and decryption using Caesar cipher (substitutional</w:t>
      </w:r>
    </w:p>
    <w:p w14:paraId="17D95FEC" w14:textId="0D0602CB" w:rsidR="00EB7C2B" w:rsidRDefault="00D74A88" w:rsidP="00D74A88">
      <w:pPr>
        <w:rPr>
          <w:sz w:val="32"/>
          <w:szCs w:val="32"/>
        </w:rPr>
      </w:pPr>
      <w:r w:rsidRPr="00D74A88">
        <w:rPr>
          <w:sz w:val="32"/>
          <w:szCs w:val="32"/>
        </w:rPr>
        <w:t>cipher).</w:t>
      </w:r>
    </w:p>
    <w:p w14:paraId="1BAA0190" w14:textId="77777777" w:rsidR="00D74A88" w:rsidRDefault="00D74A88" w:rsidP="00D74A88">
      <w:pPr>
        <w:rPr>
          <w:sz w:val="32"/>
          <w:szCs w:val="32"/>
        </w:rPr>
      </w:pPr>
    </w:p>
    <w:p w14:paraId="7F8D007F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># Caesar Cipher Implementation</w:t>
      </w:r>
    </w:p>
    <w:p w14:paraId="5F590FFB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14:paraId="76C6F628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>def caesar_cipher_encrypt(text, shift):</w:t>
      </w:r>
    </w:p>
    <w:p w14:paraId="49DE64E7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"""Encrypt the text using Caesar Cipher."""</w:t>
      </w:r>
    </w:p>
    <w:p w14:paraId="73D1BBDF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encrypted_text = ""</w:t>
      </w:r>
    </w:p>
    <w:p w14:paraId="50213E91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for char in text:</w:t>
      </w:r>
    </w:p>
    <w:p w14:paraId="266A1186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    if char.isalpha():  # Check if character is a letter</w:t>
      </w:r>
    </w:p>
    <w:p w14:paraId="4E2F1B25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        # Determine whether it's uppercase or lowercase</w:t>
      </w:r>
    </w:p>
    <w:p w14:paraId="00312FA4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        start = ord('A') if char.isupper() else ord('a')</w:t>
      </w:r>
    </w:p>
    <w:p w14:paraId="79FD47D8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        # Perform the shift and wrap around using modulo</w:t>
      </w:r>
    </w:p>
    <w:p w14:paraId="04BA1C30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        encrypted_char = chr((ord(char) - start + shift) % 26 + start)</w:t>
      </w:r>
    </w:p>
    <w:p w14:paraId="72D822E5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        encrypted_text += encrypted_char</w:t>
      </w:r>
    </w:p>
    <w:p w14:paraId="68BF93A4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    else:</w:t>
      </w:r>
    </w:p>
    <w:p w14:paraId="188FDC83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        # Non-alphabetic characters remain unchanged</w:t>
      </w:r>
    </w:p>
    <w:p w14:paraId="620B5093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        encrypted_text += char</w:t>
      </w:r>
    </w:p>
    <w:p w14:paraId="671F0013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return encrypted_text</w:t>
      </w:r>
    </w:p>
    <w:p w14:paraId="2B52CF97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14:paraId="22F2A2E8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14:paraId="516069F5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>def caesar_cipher_decrypt(text, shift):</w:t>
      </w:r>
    </w:p>
    <w:p w14:paraId="7ACDC75F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"""Decrypt the text using Caesar Cipher."""</w:t>
      </w:r>
    </w:p>
    <w:p w14:paraId="436692E1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 xml:space="preserve">    return caesar_cipher_encrypt(text, -shift)  # Negative shift for decryption</w:t>
      </w:r>
    </w:p>
    <w:p w14:paraId="511D95E2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14:paraId="770BD843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14:paraId="1C748864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># Input from the user</w:t>
      </w:r>
    </w:p>
    <w:p w14:paraId="3DA11628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>plain_text = input("Enter the text to encrypt: ")</w:t>
      </w:r>
    </w:p>
    <w:p w14:paraId="67DBCE5A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>shift_value = int(input("Enter the shift value (e.g., 3): "))</w:t>
      </w:r>
    </w:p>
    <w:p w14:paraId="76883A05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14:paraId="6326BE29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># Encryption</w:t>
      </w:r>
    </w:p>
    <w:p w14:paraId="605A1DE8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>encrypted_text = caesar_cipher_encrypt(plain_text, shift_value)</w:t>
      </w:r>
    </w:p>
    <w:p w14:paraId="7C3A4683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>print("Encrypted Text:", encrypted_text)</w:t>
      </w:r>
    </w:p>
    <w:p w14:paraId="62B00BBF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14:paraId="16BF777B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># Decryption</w:t>
      </w:r>
    </w:p>
    <w:p w14:paraId="4A575C09" w14:textId="77777777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>decrypted_text = caesar_cipher_decrypt(encrypted_text, shift_value)</w:t>
      </w:r>
    </w:p>
    <w:p w14:paraId="0857DFF0" w14:textId="1472A182" w:rsidR="00D74A88" w:rsidRPr="00D74A88" w:rsidRDefault="00D74A88" w:rsidP="00D74A8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4A88">
        <w:rPr>
          <w:sz w:val="28"/>
          <w:szCs w:val="28"/>
        </w:rPr>
        <w:t>print("Decrypted Text:", decrypted_text)</w:t>
      </w:r>
    </w:p>
    <w:p w14:paraId="0DFC625D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5587645D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286F56ED" w14:textId="7AF1C158" w:rsidR="00D74A88" w:rsidRDefault="00D74A88" w:rsidP="00D74A8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915A1F4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28CD65C4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78BC1A5F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0C9BA504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52C87FD4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44CD63E2" w14:textId="4A164100" w:rsidR="00D74A88" w:rsidRDefault="00D74A88" w:rsidP="00D74A88">
      <w:pPr>
        <w:pStyle w:val="ListParagraph"/>
        <w:rPr>
          <w:sz w:val="32"/>
          <w:szCs w:val="32"/>
        </w:rPr>
      </w:pPr>
      <w:r w:rsidRPr="00D74A88">
        <w:rPr>
          <w:noProof/>
          <w:sz w:val="32"/>
          <w:szCs w:val="32"/>
        </w:rPr>
        <w:drawing>
          <wp:inline distT="0" distB="0" distL="0" distR="0" wp14:anchorId="206B6B92" wp14:editId="292B6313">
            <wp:extent cx="5670757" cy="4319752"/>
            <wp:effectExtent l="0" t="0" r="6350" b="5080"/>
            <wp:docPr id="127522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227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0285" cy="43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98F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6795A960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68AEB5FA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3019A407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0C0C2417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1D5F7528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0ED93FE6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07B6A572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61FA70B9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62E9DE45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58BA0E85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4ED3D6A6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0372039A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647E659C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6FF515BC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16E7CC22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3AE898B8" w14:textId="77777777" w:rsidR="00D74A88" w:rsidRDefault="00D74A88" w:rsidP="00D74A88">
      <w:pPr>
        <w:pStyle w:val="ListParagraph"/>
        <w:rPr>
          <w:sz w:val="32"/>
          <w:szCs w:val="32"/>
        </w:rPr>
      </w:pPr>
    </w:p>
    <w:p w14:paraId="5B5C2C3C" w14:textId="7023E2C0" w:rsidR="00D74A88" w:rsidRDefault="00D74A88" w:rsidP="00C049C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Q2. </w:t>
      </w:r>
      <w:r w:rsidR="00C049C0" w:rsidRPr="00C049C0">
        <w:rPr>
          <w:sz w:val="32"/>
          <w:szCs w:val="32"/>
        </w:rPr>
        <w:t>Write a program to perform encryption and decryption using Rail Fence Cipher</w:t>
      </w:r>
      <w:r w:rsidR="00C049C0">
        <w:rPr>
          <w:sz w:val="32"/>
          <w:szCs w:val="32"/>
        </w:rPr>
        <w:t xml:space="preserve"> </w:t>
      </w:r>
      <w:r w:rsidR="00C049C0" w:rsidRPr="00C049C0">
        <w:rPr>
          <w:sz w:val="32"/>
          <w:szCs w:val="32"/>
        </w:rPr>
        <w:t>(transpositional cipher)</w:t>
      </w:r>
      <w:r w:rsidR="00C049C0">
        <w:rPr>
          <w:sz w:val="32"/>
          <w:szCs w:val="32"/>
        </w:rPr>
        <w:t>.</w:t>
      </w:r>
    </w:p>
    <w:p w14:paraId="5551BD6C" w14:textId="77777777" w:rsidR="00C049C0" w:rsidRDefault="00C049C0" w:rsidP="00C049C0">
      <w:pPr>
        <w:pStyle w:val="ListParagraph"/>
        <w:rPr>
          <w:sz w:val="32"/>
          <w:szCs w:val="32"/>
        </w:rPr>
      </w:pPr>
    </w:p>
    <w:p w14:paraId="217780EA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def encrypt_rail_fence(text, key):</w:t>
      </w:r>
    </w:p>
    <w:p w14:paraId="00994221" w14:textId="4958DB06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# Create the rail matrix</w:t>
      </w:r>
    </w:p>
    <w:p w14:paraId="128A8ECC" w14:textId="70D74EF1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rail = [['\n' for _ in range(len(text))] for _ in range(key)]</w:t>
      </w:r>
    </w:p>
    <w:p w14:paraId="6894D6AD" w14:textId="0EFC649F" w:rsidR="00C049C0" w:rsidRPr="00C049C0" w:rsidRDefault="00C049C0" w:rsidP="00C049C0">
      <w:pPr>
        <w:pStyle w:val="ListParagraph"/>
        <w:ind w:firstLine="270"/>
        <w:rPr>
          <w:sz w:val="28"/>
          <w:szCs w:val="28"/>
        </w:rPr>
      </w:pPr>
    </w:p>
    <w:p w14:paraId="30FC9F23" w14:textId="03ACDEFD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# Mark the positions for the characters</w:t>
      </w:r>
    </w:p>
    <w:p w14:paraId="6671D7F5" w14:textId="19F33E5E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direction_down = False</w:t>
      </w:r>
    </w:p>
    <w:p w14:paraId="3876AE77" w14:textId="23AC674E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row, col = 0, 0</w:t>
      </w:r>
    </w:p>
    <w:p w14:paraId="3C0FEA9D" w14:textId="2803D5EF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for char in text:</w:t>
      </w:r>
    </w:p>
    <w:p w14:paraId="49A86BA4" w14:textId="3632E6F3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if row == 0 or row == key - 1:</w:t>
      </w:r>
    </w:p>
    <w:p w14:paraId="5D364DEA" w14:textId="59D2C9CC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direction_down = not direction_down</w:t>
      </w:r>
    </w:p>
    <w:p w14:paraId="0757F3F6" w14:textId="069488EE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rail[row][col] = char</w:t>
      </w:r>
    </w:p>
    <w:p w14:paraId="5436D1B3" w14:textId="0B55C292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col += 1</w:t>
      </w:r>
    </w:p>
    <w:p w14:paraId="561795BF" w14:textId="7415FFAD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row += 1 if direction_down else -1</w:t>
      </w:r>
    </w:p>
    <w:p w14:paraId="61D8926E" w14:textId="0AFE893C" w:rsidR="00C049C0" w:rsidRPr="00C049C0" w:rsidRDefault="00C049C0" w:rsidP="00C049C0">
      <w:pPr>
        <w:pStyle w:val="ListParagraph"/>
        <w:ind w:firstLine="270"/>
        <w:rPr>
          <w:sz w:val="28"/>
          <w:szCs w:val="28"/>
        </w:rPr>
      </w:pPr>
    </w:p>
    <w:p w14:paraId="4C768231" w14:textId="61E38029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# Collect the characters in the rail order</w:t>
      </w:r>
    </w:p>
    <w:p w14:paraId="796D71C8" w14:textId="6FB89C0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result = []</w:t>
      </w:r>
    </w:p>
    <w:p w14:paraId="76B2F9A4" w14:textId="1846B168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for i in range(key):</w:t>
      </w:r>
    </w:p>
    <w:p w14:paraId="4B200FAC" w14:textId="6B1095CE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for j in range(len(text)):</w:t>
      </w:r>
    </w:p>
    <w:p w14:paraId="28062682" w14:textId="764FF46C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if rail[i][j] != '\n':</w:t>
      </w:r>
    </w:p>
    <w:p w14:paraId="0F0007B8" w14:textId="7460C559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result.append(rail[i][j])</w:t>
      </w:r>
    </w:p>
    <w:p w14:paraId="0F34E40E" w14:textId="3F7FD9BF" w:rsidR="00C049C0" w:rsidRPr="00C049C0" w:rsidRDefault="00C049C0" w:rsidP="00C049C0">
      <w:pPr>
        <w:pStyle w:val="ListParagraph"/>
        <w:ind w:firstLine="270"/>
        <w:rPr>
          <w:sz w:val="28"/>
          <w:szCs w:val="28"/>
        </w:rPr>
      </w:pPr>
    </w:p>
    <w:p w14:paraId="7B1DA820" w14:textId="26D15C50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return ''.join(result)</w:t>
      </w:r>
    </w:p>
    <w:p w14:paraId="3BC7D8EC" w14:textId="77777777" w:rsidR="00C049C0" w:rsidRPr="00C049C0" w:rsidRDefault="00C049C0" w:rsidP="00C049C0">
      <w:pPr>
        <w:pStyle w:val="ListParagraph"/>
        <w:rPr>
          <w:sz w:val="28"/>
          <w:szCs w:val="28"/>
        </w:rPr>
      </w:pPr>
    </w:p>
    <w:p w14:paraId="7CD9B4F7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def decrypt_rail_fence(cipher, key):</w:t>
      </w:r>
    </w:p>
    <w:p w14:paraId="470062C3" w14:textId="48CF406E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# Create the rail matrix</w:t>
      </w:r>
    </w:p>
    <w:p w14:paraId="74D9B691" w14:textId="51E78DDB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rail = [['\n' for _ in range(len(cipher))] for _ in range(key)]</w:t>
      </w:r>
    </w:p>
    <w:p w14:paraId="5F3DCFCF" w14:textId="3B39F8DB" w:rsidR="00C049C0" w:rsidRPr="00C049C0" w:rsidRDefault="00C049C0" w:rsidP="00C049C0">
      <w:pPr>
        <w:pStyle w:val="ListParagraph"/>
        <w:ind w:firstLine="270"/>
        <w:rPr>
          <w:sz w:val="28"/>
          <w:szCs w:val="28"/>
        </w:rPr>
      </w:pPr>
    </w:p>
    <w:p w14:paraId="615A3135" w14:textId="3A0CAB6C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# Mark the positions for the characters</w:t>
      </w:r>
    </w:p>
    <w:p w14:paraId="5C1EA581" w14:textId="13191B1D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direction_down = None</w:t>
      </w:r>
    </w:p>
    <w:p w14:paraId="1EC02B3E" w14:textId="4531E8F3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row, col = 0, 0</w:t>
      </w:r>
    </w:p>
    <w:p w14:paraId="4D47BA25" w14:textId="26C27BB5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for i in range(len(cipher)):</w:t>
      </w:r>
    </w:p>
    <w:p w14:paraId="53BD085D" w14:textId="0E10A8E5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if row == 0:</w:t>
      </w:r>
    </w:p>
    <w:p w14:paraId="15F6B958" w14:textId="302C2060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direction_down = True</w:t>
      </w:r>
    </w:p>
    <w:p w14:paraId="35312B7A" w14:textId="27E2CBC8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if row == key - 1:</w:t>
      </w:r>
    </w:p>
    <w:p w14:paraId="3A5DBE3D" w14:textId="42B08761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direction_down = False</w:t>
      </w:r>
    </w:p>
    <w:p w14:paraId="3957F89C" w14:textId="09467845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rail[row][col] = '*'</w:t>
      </w:r>
    </w:p>
    <w:p w14:paraId="7EE95953" w14:textId="6F80B559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col += 1</w:t>
      </w:r>
    </w:p>
    <w:p w14:paraId="5914D17E" w14:textId="37B9FFB5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row += 1 if direction_down else -1</w:t>
      </w:r>
    </w:p>
    <w:p w14:paraId="0EB5B0DC" w14:textId="75939DA4" w:rsidR="00C049C0" w:rsidRPr="00C049C0" w:rsidRDefault="00C049C0" w:rsidP="00C049C0">
      <w:pPr>
        <w:pStyle w:val="ListParagraph"/>
        <w:ind w:firstLine="270"/>
        <w:rPr>
          <w:sz w:val="28"/>
          <w:szCs w:val="28"/>
        </w:rPr>
      </w:pPr>
    </w:p>
    <w:p w14:paraId="6B4E927B" w14:textId="3B138315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# Fill the marked positions with the ciphertext</w:t>
      </w:r>
    </w:p>
    <w:p w14:paraId="4056591E" w14:textId="769882AF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index = 0</w:t>
      </w:r>
    </w:p>
    <w:p w14:paraId="4BA5A50C" w14:textId="53DA6D68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lastRenderedPageBreak/>
        <w:t>for i in range(key):</w:t>
      </w:r>
    </w:p>
    <w:p w14:paraId="2CB98C56" w14:textId="7DA4161B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for j in range(len(cipher)):</w:t>
      </w:r>
    </w:p>
    <w:p w14:paraId="654983F3" w14:textId="1AF0F628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if rail[i][j] == '*' and index &lt; len(cipher):</w:t>
      </w:r>
    </w:p>
    <w:p w14:paraId="5057F0C5" w14:textId="2920292F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rail[i][j] = cipher[index]</w:t>
      </w:r>
    </w:p>
    <w:p w14:paraId="58BC9A32" w14:textId="51D8C2F2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index += 1</w:t>
      </w:r>
    </w:p>
    <w:p w14:paraId="567447D4" w14:textId="03BB93B6" w:rsidR="00C049C0" w:rsidRPr="00C049C0" w:rsidRDefault="00C049C0" w:rsidP="00C049C0">
      <w:pPr>
        <w:pStyle w:val="ListParagraph"/>
        <w:ind w:firstLine="270"/>
        <w:rPr>
          <w:sz w:val="28"/>
          <w:szCs w:val="28"/>
        </w:rPr>
      </w:pPr>
    </w:p>
    <w:p w14:paraId="45F47DC9" w14:textId="4E1E5FC5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# Read the text in a zigzag pattern</w:t>
      </w:r>
    </w:p>
    <w:p w14:paraId="4F8A65D4" w14:textId="7E4CDA4F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result = []</w:t>
      </w:r>
    </w:p>
    <w:p w14:paraId="0B715FBE" w14:textId="65600F6B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row, col = 0, 0</w:t>
      </w:r>
    </w:p>
    <w:p w14:paraId="1772BAD1" w14:textId="313C6C7D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for i in range(len(cipher)):</w:t>
      </w:r>
    </w:p>
    <w:p w14:paraId="27759FA5" w14:textId="761AD179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if row == 0:</w:t>
      </w:r>
    </w:p>
    <w:p w14:paraId="667A4DDD" w14:textId="7DE2F588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direction_down = True</w:t>
      </w:r>
    </w:p>
    <w:p w14:paraId="7D09F7B7" w14:textId="06F255E0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if row == key - 1:</w:t>
      </w:r>
    </w:p>
    <w:p w14:paraId="02711EEC" w14:textId="19D52268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direction_down = False</w:t>
      </w:r>
    </w:p>
    <w:p w14:paraId="48BBE587" w14:textId="2095B3D2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if rail[row][col] != '\n':</w:t>
      </w:r>
    </w:p>
    <w:p w14:paraId="6B6142CF" w14:textId="2A203012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result.append(rail[row][col])</w:t>
      </w:r>
    </w:p>
    <w:p w14:paraId="0D4CFD15" w14:textId="2FE0DF88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col += 1</w:t>
      </w:r>
    </w:p>
    <w:p w14:paraId="5D95C819" w14:textId="60EC38B3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row += 1 if direction_down else -1</w:t>
      </w:r>
    </w:p>
    <w:p w14:paraId="562A4D22" w14:textId="61481221" w:rsidR="00C049C0" w:rsidRPr="00C049C0" w:rsidRDefault="00C049C0" w:rsidP="00C049C0">
      <w:pPr>
        <w:pStyle w:val="ListParagraph"/>
        <w:ind w:firstLine="270"/>
        <w:rPr>
          <w:sz w:val="28"/>
          <w:szCs w:val="28"/>
        </w:rPr>
      </w:pPr>
    </w:p>
    <w:p w14:paraId="2FDDFA54" w14:textId="24EC536E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return ''.join(result)</w:t>
      </w:r>
    </w:p>
    <w:p w14:paraId="71D92E59" w14:textId="77777777" w:rsidR="00C049C0" w:rsidRPr="00C049C0" w:rsidRDefault="00C049C0" w:rsidP="00C049C0">
      <w:pPr>
        <w:pStyle w:val="ListParagraph"/>
        <w:rPr>
          <w:sz w:val="28"/>
          <w:szCs w:val="28"/>
        </w:rPr>
      </w:pPr>
    </w:p>
    <w:p w14:paraId="33D3F143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# User Input</w:t>
      </w:r>
    </w:p>
    <w:p w14:paraId="64DB6497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plain_text = input("Enter the plain text: ")</w:t>
      </w:r>
    </w:p>
    <w:p w14:paraId="4FAED91C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key = int(input("Enter the key (number of rails): "))</w:t>
      </w:r>
    </w:p>
    <w:p w14:paraId="01CBE25D" w14:textId="77777777" w:rsidR="00C049C0" w:rsidRPr="00C049C0" w:rsidRDefault="00C049C0" w:rsidP="00C049C0">
      <w:pPr>
        <w:pStyle w:val="ListParagraph"/>
        <w:rPr>
          <w:sz w:val="28"/>
          <w:szCs w:val="28"/>
        </w:rPr>
      </w:pPr>
    </w:p>
    <w:p w14:paraId="05B7BF70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# Encrypt the plain text</w:t>
      </w:r>
    </w:p>
    <w:p w14:paraId="7537E143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cipher_text = encrypt_rail_fence(plain_text, key)</w:t>
      </w:r>
    </w:p>
    <w:p w14:paraId="7BC9B34C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print(f"Encrypted Text: {cipher_text}")</w:t>
      </w:r>
    </w:p>
    <w:p w14:paraId="03F07827" w14:textId="77777777" w:rsidR="00C049C0" w:rsidRPr="00C049C0" w:rsidRDefault="00C049C0" w:rsidP="00C049C0">
      <w:pPr>
        <w:pStyle w:val="ListParagraph"/>
        <w:rPr>
          <w:sz w:val="28"/>
          <w:szCs w:val="28"/>
        </w:rPr>
      </w:pPr>
    </w:p>
    <w:p w14:paraId="3B3E284A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# Decrypt the cipher text</w:t>
      </w:r>
    </w:p>
    <w:p w14:paraId="5A9C7A98" w14:textId="77777777" w:rsidR="00C049C0" w:rsidRP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decrypted_text = decrypt_rail_fence(cipher_text, key)</w:t>
      </w:r>
    </w:p>
    <w:p w14:paraId="1F2957BD" w14:textId="4017FFA5" w:rsidR="00C049C0" w:rsidRDefault="00C049C0" w:rsidP="003B54C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049C0">
        <w:rPr>
          <w:sz w:val="28"/>
          <w:szCs w:val="28"/>
        </w:rPr>
        <w:t>print(f"Decrypted Text: {decrypted_text}")</w:t>
      </w:r>
    </w:p>
    <w:p w14:paraId="16F485C9" w14:textId="77777777" w:rsidR="003B54CD" w:rsidRDefault="003B54CD" w:rsidP="003B54CD">
      <w:pPr>
        <w:rPr>
          <w:sz w:val="28"/>
          <w:szCs w:val="28"/>
        </w:rPr>
      </w:pPr>
    </w:p>
    <w:p w14:paraId="06F0390F" w14:textId="77777777" w:rsidR="003B54CD" w:rsidRDefault="003B54CD" w:rsidP="003B54CD">
      <w:pPr>
        <w:rPr>
          <w:sz w:val="28"/>
          <w:szCs w:val="28"/>
        </w:rPr>
      </w:pPr>
    </w:p>
    <w:p w14:paraId="790E59DB" w14:textId="77777777" w:rsidR="003B54CD" w:rsidRDefault="003B54CD" w:rsidP="003B54CD">
      <w:pPr>
        <w:rPr>
          <w:sz w:val="28"/>
          <w:szCs w:val="28"/>
        </w:rPr>
      </w:pPr>
    </w:p>
    <w:p w14:paraId="51D0E3F7" w14:textId="77777777" w:rsidR="003B54CD" w:rsidRDefault="003B54CD" w:rsidP="003B54CD">
      <w:pPr>
        <w:rPr>
          <w:sz w:val="28"/>
          <w:szCs w:val="28"/>
        </w:rPr>
      </w:pPr>
    </w:p>
    <w:p w14:paraId="383C2D75" w14:textId="77777777" w:rsidR="003B54CD" w:rsidRDefault="003B54CD" w:rsidP="003B54CD">
      <w:pPr>
        <w:rPr>
          <w:sz w:val="28"/>
          <w:szCs w:val="28"/>
        </w:rPr>
      </w:pPr>
    </w:p>
    <w:p w14:paraId="2DA3D0E2" w14:textId="06C3F995" w:rsidR="003B54CD" w:rsidRDefault="003B54CD" w:rsidP="003B54CD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EE04062" w14:textId="77777777" w:rsidR="003B54CD" w:rsidRDefault="003B54CD" w:rsidP="003B54CD">
      <w:pPr>
        <w:rPr>
          <w:sz w:val="32"/>
          <w:szCs w:val="32"/>
        </w:rPr>
      </w:pPr>
    </w:p>
    <w:p w14:paraId="6D5B6572" w14:textId="77777777" w:rsidR="003B54CD" w:rsidRDefault="003B54CD" w:rsidP="003B54CD">
      <w:pPr>
        <w:rPr>
          <w:sz w:val="32"/>
          <w:szCs w:val="32"/>
        </w:rPr>
      </w:pPr>
    </w:p>
    <w:p w14:paraId="1B3627BC" w14:textId="77777777" w:rsidR="003B54CD" w:rsidRDefault="003B54CD" w:rsidP="003B54CD">
      <w:pPr>
        <w:rPr>
          <w:sz w:val="32"/>
          <w:szCs w:val="32"/>
        </w:rPr>
      </w:pPr>
    </w:p>
    <w:p w14:paraId="7D9226E6" w14:textId="77777777" w:rsidR="003B54CD" w:rsidRDefault="003B54CD" w:rsidP="003B54CD">
      <w:pPr>
        <w:rPr>
          <w:sz w:val="32"/>
          <w:szCs w:val="32"/>
        </w:rPr>
      </w:pPr>
    </w:p>
    <w:p w14:paraId="5BD4F832" w14:textId="77777777" w:rsidR="003B54CD" w:rsidRDefault="003B54CD" w:rsidP="003B54CD">
      <w:pPr>
        <w:rPr>
          <w:sz w:val="32"/>
          <w:szCs w:val="32"/>
        </w:rPr>
      </w:pPr>
    </w:p>
    <w:p w14:paraId="5465214F" w14:textId="77777777" w:rsidR="003B54CD" w:rsidRDefault="003B54CD" w:rsidP="003B54CD">
      <w:pPr>
        <w:rPr>
          <w:sz w:val="32"/>
          <w:szCs w:val="32"/>
        </w:rPr>
      </w:pPr>
    </w:p>
    <w:p w14:paraId="2B4D7E2A" w14:textId="5EB9625C" w:rsidR="003B54CD" w:rsidRDefault="003B54CD" w:rsidP="003B54CD">
      <w:pPr>
        <w:rPr>
          <w:sz w:val="32"/>
          <w:szCs w:val="32"/>
        </w:rPr>
      </w:pPr>
      <w:r w:rsidRPr="003B54CD">
        <w:rPr>
          <w:noProof/>
          <w:sz w:val="32"/>
          <w:szCs w:val="32"/>
        </w:rPr>
        <w:lastRenderedPageBreak/>
        <w:drawing>
          <wp:inline distT="0" distB="0" distL="0" distR="0" wp14:anchorId="08FF58B0" wp14:editId="4B629ECB">
            <wp:extent cx="6858000" cy="3663315"/>
            <wp:effectExtent l="0" t="0" r="0" b="0"/>
            <wp:docPr id="15991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13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1731" w14:textId="77777777" w:rsidR="003B54CD" w:rsidRDefault="003B54CD" w:rsidP="003B54CD">
      <w:pPr>
        <w:rPr>
          <w:sz w:val="32"/>
          <w:szCs w:val="32"/>
        </w:rPr>
      </w:pPr>
    </w:p>
    <w:p w14:paraId="5560A2AC" w14:textId="0947B29E" w:rsidR="003B54CD" w:rsidRDefault="003B54CD" w:rsidP="003B54CD">
      <w:pPr>
        <w:rPr>
          <w:sz w:val="32"/>
          <w:szCs w:val="32"/>
        </w:rPr>
      </w:pPr>
      <w:r>
        <w:rPr>
          <w:sz w:val="32"/>
          <w:szCs w:val="32"/>
        </w:rPr>
        <w:t xml:space="preserve">Q3. </w:t>
      </w:r>
      <w:r w:rsidRPr="003B54CD">
        <w:rPr>
          <w:sz w:val="32"/>
          <w:szCs w:val="32"/>
        </w:rPr>
        <w:t>Write a Python program that defines a function and takes a password string as input and</w:t>
      </w:r>
      <w:r>
        <w:rPr>
          <w:sz w:val="32"/>
          <w:szCs w:val="32"/>
        </w:rPr>
        <w:t xml:space="preserve"> </w:t>
      </w:r>
      <w:r w:rsidRPr="003B54CD">
        <w:rPr>
          <w:sz w:val="32"/>
          <w:szCs w:val="32"/>
        </w:rPr>
        <w:t>returns its SHA-256 hashed representation as a hexadecimal string.</w:t>
      </w:r>
    </w:p>
    <w:p w14:paraId="66314453" w14:textId="77777777" w:rsidR="003B54CD" w:rsidRDefault="003B54CD" w:rsidP="003B54CD">
      <w:pPr>
        <w:rPr>
          <w:sz w:val="32"/>
          <w:szCs w:val="32"/>
        </w:rPr>
      </w:pPr>
    </w:p>
    <w:p w14:paraId="2BCDCD53" w14:textId="77777777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import hashlib</w:t>
      </w:r>
    </w:p>
    <w:p w14:paraId="114AB402" w14:textId="77777777" w:rsidR="003B54CD" w:rsidRPr="003B54CD" w:rsidRDefault="003B54CD" w:rsidP="003B54CD">
      <w:pPr>
        <w:rPr>
          <w:sz w:val="28"/>
          <w:szCs w:val="28"/>
        </w:rPr>
      </w:pPr>
    </w:p>
    <w:p w14:paraId="79E875CF" w14:textId="77777777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def hash_password(password):</w:t>
      </w:r>
    </w:p>
    <w:p w14:paraId="65FC722B" w14:textId="62481ED0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"""</w:t>
      </w:r>
    </w:p>
    <w:p w14:paraId="20B4D216" w14:textId="1F928ECB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Hashes the input password using SHA-256 and returns its hexadecimal representation.</w:t>
      </w:r>
    </w:p>
    <w:p w14:paraId="53EC5023" w14:textId="69C268C9" w:rsidR="003B54CD" w:rsidRPr="003B54CD" w:rsidRDefault="003B54CD" w:rsidP="003B54CD">
      <w:pPr>
        <w:ind w:firstLine="270"/>
        <w:rPr>
          <w:sz w:val="28"/>
          <w:szCs w:val="28"/>
        </w:rPr>
      </w:pPr>
    </w:p>
    <w:p w14:paraId="2BCB26C2" w14:textId="623AD77C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Args:</w:t>
      </w:r>
    </w:p>
    <w:p w14:paraId="2B9AA45D" w14:textId="40C3E23B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password (str): The password string to hash.</w:t>
      </w:r>
    </w:p>
    <w:p w14:paraId="66A04CFD" w14:textId="5DB50A6E" w:rsidR="003B54CD" w:rsidRPr="003B54CD" w:rsidRDefault="003B54CD" w:rsidP="003B54CD">
      <w:pPr>
        <w:ind w:firstLine="270"/>
        <w:rPr>
          <w:sz w:val="28"/>
          <w:szCs w:val="28"/>
        </w:rPr>
      </w:pPr>
    </w:p>
    <w:p w14:paraId="2EB67182" w14:textId="055E183F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Returns:</w:t>
      </w:r>
    </w:p>
    <w:p w14:paraId="282D5BC6" w14:textId="7B213FEC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str: SHA-256 hashed representation of the password.</w:t>
      </w:r>
    </w:p>
    <w:p w14:paraId="6F2682B5" w14:textId="0EC1238C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"""</w:t>
      </w:r>
    </w:p>
    <w:p w14:paraId="33715A68" w14:textId="4C226C3A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# Encode the password to bytes</w:t>
      </w:r>
    </w:p>
    <w:p w14:paraId="1EA61CFA" w14:textId="33441144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password_bytes = password.encode('utf-8')</w:t>
      </w:r>
    </w:p>
    <w:p w14:paraId="65B26A73" w14:textId="72E420DB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# Create a SHA-256 hash object</w:t>
      </w:r>
    </w:p>
    <w:p w14:paraId="08AAB07F" w14:textId="056A1AF6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sha256_hash = hashlib.sha256(password_bytes)</w:t>
      </w:r>
    </w:p>
    <w:p w14:paraId="1741AF23" w14:textId="01BAC88D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# Return the hexadecimal digest</w:t>
      </w:r>
    </w:p>
    <w:p w14:paraId="4DE891A1" w14:textId="255D63AC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return sha256_hash.hexdigest()</w:t>
      </w:r>
    </w:p>
    <w:p w14:paraId="6E27A501" w14:textId="77777777" w:rsidR="003B54CD" w:rsidRPr="003B54CD" w:rsidRDefault="003B54CD" w:rsidP="003B54CD">
      <w:pPr>
        <w:rPr>
          <w:sz w:val="28"/>
          <w:szCs w:val="28"/>
        </w:rPr>
      </w:pPr>
    </w:p>
    <w:p w14:paraId="01F1F733" w14:textId="77777777" w:rsidR="003B54CD" w:rsidRPr="003B54CD" w:rsidRDefault="003B54CD" w:rsidP="003B54CD">
      <w:pPr>
        <w:rPr>
          <w:sz w:val="28"/>
          <w:szCs w:val="28"/>
        </w:rPr>
      </w:pPr>
    </w:p>
    <w:p w14:paraId="3AA51F4B" w14:textId="77777777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lastRenderedPageBreak/>
        <w:t># Input from the user</w:t>
      </w:r>
    </w:p>
    <w:p w14:paraId="6BAE49D3" w14:textId="77777777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user_password = input("Enter your password: ")</w:t>
      </w:r>
    </w:p>
    <w:p w14:paraId="185322BC" w14:textId="77777777" w:rsidR="003B54CD" w:rsidRPr="003B54CD" w:rsidRDefault="003B54CD" w:rsidP="003B54CD">
      <w:pPr>
        <w:rPr>
          <w:sz w:val="28"/>
          <w:szCs w:val="28"/>
        </w:rPr>
      </w:pPr>
    </w:p>
    <w:p w14:paraId="48683C2C" w14:textId="77777777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# Hash the password</w:t>
      </w:r>
    </w:p>
    <w:p w14:paraId="61D92E76" w14:textId="77777777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hashed_password = hash_password(user_password)</w:t>
      </w:r>
    </w:p>
    <w:p w14:paraId="63D853D6" w14:textId="77777777" w:rsidR="003B54CD" w:rsidRPr="003B54CD" w:rsidRDefault="003B54CD" w:rsidP="003B54CD">
      <w:pPr>
        <w:rPr>
          <w:sz w:val="28"/>
          <w:szCs w:val="28"/>
        </w:rPr>
      </w:pPr>
    </w:p>
    <w:p w14:paraId="7D1512F4" w14:textId="77777777" w:rsidR="003B54CD" w:rsidRP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# Display the hashed password</w:t>
      </w:r>
    </w:p>
    <w:p w14:paraId="10C3B547" w14:textId="2C850F28" w:rsidR="003B54CD" w:rsidRDefault="003B54CD" w:rsidP="003B54C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B54CD">
        <w:rPr>
          <w:sz w:val="28"/>
          <w:szCs w:val="28"/>
        </w:rPr>
        <w:t>print("SHA-256 Hashed Password:", hashed_password)</w:t>
      </w:r>
    </w:p>
    <w:p w14:paraId="705B654A" w14:textId="77777777" w:rsidR="003B54CD" w:rsidRDefault="003B54CD" w:rsidP="003B54CD">
      <w:pPr>
        <w:rPr>
          <w:sz w:val="28"/>
          <w:szCs w:val="28"/>
        </w:rPr>
      </w:pPr>
    </w:p>
    <w:p w14:paraId="5200D34A" w14:textId="6E091174" w:rsidR="003B54CD" w:rsidRDefault="003B54CD" w:rsidP="003B54CD">
      <w:pPr>
        <w:rPr>
          <w:sz w:val="32"/>
          <w:szCs w:val="28"/>
        </w:rPr>
      </w:pPr>
      <w:r>
        <w:rPr>
          <w:sz w:val="32"/>
          <w:szCs w:val="28"/>
        </w:rPr>
        <w:t>Output:</w:t>
      </w:r>
    </w:p>
    <w:p w14:paraId="3B0DAF4E" w14:textId="77777777" w:rsidR="003B54CD" w:rsidRDefault="003B54CD" w:rsidP="003B54CD">
      <w:pPr>
        <w:rPr>
          <w:sz w:val="32"/>
          <w:szCs w:val="28"/>
        </w:rPr>
      </w:pPr>
    </w:p>
    <w:p w14:paraId="00E2B499" w14:textId="528569B8" w:rsidR="003B54CD" w:rsidRDefault="003B54CD" w:rsidP="003B54CD">
      <w:pPr>
        <w:rPr>
          <w:sz w:val="32"/>
          <w:szCs w:val="28"/>
        </w:rPr>
      </w:pPr>
      <w:r w:rsidRPr="003B54CD">
        <w:rPr>
          <w:noProof/>
          <w:sz w:val="32"/>
          <w:szCs w:val="28"/>
        </w:rPr>
        <w:drawing>
          <wp:inline distT="0" distB="0" distL="0" distR="0" wp14:anchorId="6335A6A9" wp14:editId="26DC545B">
            <wp:extent cx="6858000" cy="4758690"/>
            <wp:effectExtent l="0" t="0" r="0" b="3810"/>
            <wp:docPr id="87494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475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8230" w14:textId="77777777" w:rsidR="003B54CD" w:rsidRDefault="003B54CD" w:rsidP="003B54CD">
      <w:pPr>
        <w:rPr>
          <w:sz w:val="32"/>
          <w:szCs w:val="28"/>
        </w:rPr>
      </w:pPr>
    </w:p>
    <w:p w14:paraId="4C9CB842" w14:textId="0BD54664" w:rsidR="00523AAD" w:rsidRPr="00523AAD" w:rsidRDefault="003B54CD" w:rsidP="00523AAD">
      <w:pPr>
        <w:rPr>
          <w:sz w:val="32"/>
          <w:szCs w:val="28"/>
        </w:rPr>
      </w:pPr>
      <w:r>
        <w:rPr>
          <w:sz w:val="32"/>
          <w:szCs w:val="28"/>
        </w:rPr>
        <w:t xml:space="preserve">Q4. </w:t>
      </w:r>
      <w:r w:rsidR="00523AAD" w:rsidRPr="00523AAD">
        <w:rPr>
          <w:sz w:val="32"/>
          <w:szCs w:val="28"/>
        </w:rPr>
        <w:t>Write a Python program that reads a file containing a list of usernames and passwords, one</w:t>
      </w:r>
      <w:r w:rsidR="00523AAD">
        <w:rPr>
          <w:sz w:val="32"/>
          <w:szCs w:val="28"/>
        </w:rPr>
        <w:t xml:space="preserve"> </w:t>
      </w:r>
      <w:r w:rsidR="00523AAD" w:rsidRPr="00523AAD">
        <w:rPr>
          <w:sz w:val="32"/>
          <w:szCs w:val="28"/>
        </w:rPr>
        <w:t>pair per line (separated by a comma). It checks each password to see if it has been leaked in a</w:t>
      </w:r>
      <w:r w:rsidR="00523AAD">
        <w:rPr>
          <w:sz w:val="32"/>
          <w:szCs w:val="28"/>
        </w:rPr>
        <w:t xml:space="preserve"> </w:t>
      </w:r>
      <w:r w:rsidR="00523AAD" w:rsidRPr="00523AAD">
        <w:rPr>
          <w:sz w:val="32"/>
          <w:szCs w:val="28"/>
        </w:rPr>
        <w:t>data breach. You can use the &amp;quot;Have I Been Pwned&amp;quot; API</w:t>
      </w:r>
    </w:p>
    <w:p w14:paraId="2BFE58D5" w14:textId="3355A01F" w:rsidR="003B54CD" w:rsidRDefault="00523AAD" w:rsidP="00523AAD">
      <w:pPr>
        <w:rPr>
          <w:sz w:val="32"/>
          <w:szCs w:val="28"/>
        </w:rPr>
      </w:pPr>
      <w:r w:rsidRPr="00523AAD">
        <w:rPr>
          <w:sz w:val="32"/>
          <w:szCs w:val="28"/>
        </w:rPr>
        <w:t>(https://haveibeenpwned.com/API/v3) to check if a password has been leaked.</w:t>
      </w:r>
    </w:p>
    <w:p w14:paraId="09A6B5E4" w14:textId="77777777" w:rsidR="00523AAD" w:rsidRDefault="00523AAD" w:rsidP="00523AAD">
      <w:pPr>
        <w:rPr>
          <w:sz w:val="32"/>
          <w:szCs w:val="28"/>
        </w:rPr>
      </w:pPr>
    </w:p>
    <w:p w14:paraId="227B864E" w14:textId="77777777" w:rsidR="00523AAD" w:rsidRDefault="00523AAD" w:rsidP="00523AAD">
      <w:pPr>
        <w:rPr>
          <w:sz w:val="32"/>
          <w:szCs w:val="28"/>
        </w:rPr>
      </w:pPr>
    </w:p>
    <w:p w14:paraId="506FE62D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lastRenderedPageBreak/>
        <w:t>import hashlib</w:t>
      </w:r>
    </w:p>
    <w:p w14:paraId="6FDE34DF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>import requests</w:t>
      </w:r>
    </w:p>
    <w:p w14:paraId="3A9F37C3" w14:textId="77777777" w:rsidR="00523AAD" w:rsidRPr="00523AAD" w:rsidRDefault="00523AAD" w:rsidP="00523AAD">
      <w:pPr>
        <w:rPr>
          <w:sz w:val="28"/>
          <w:szCs w:val="28"/>
        </w:rPr>
      </w:pPr>
    </w:p>
    <w:p w14:paraId="092B0B49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>def check_pwned_password_free(password):</w:t>
      </w:r>
    </w:p>
    <w:p w14:paraId="535CA205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sha1_hash = hashlib.sha1(password.encode('utf-8')).hexdigest().upper()</w:t>
      </w:r>
    </w:p>
    <w:p w14:paraId="23C083FE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prefix = sha1_hash[:5]</w:t>
      </w:r>
    </w:p>
    <w:p w14:paraId="2B946983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suffix = sha1_hash[5:]</w:t>
      </w:r>
    </w:p>
    <w:p w14:paraId="77A08FF1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url = f"https://api.pwnedpasswords.com/range/{prefix}"</w:t>
      </w:r>
    </w:p>
    <w:p w14:paraId="65BF0A15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response = requests.get(url)</w:t>
      </w:r>
    </w:p>
    <w:p w14:paraId="6CF2B971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hashes = response.text.splitlines()</w:t>
      </w:r>
    </w:p>
    <w:p w14:paraId="36C120E2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for line in hashes:</w:t>
      </w:r>
    </w:p>
    <w:p w14:paraId="2A174942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    hash_suffix, count = line.split(':')</w:t>
      </w:r>
    </w:p>
    <w:p w14:paraId="5A622392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    if hash_suffix == suffix:</w:t>
      </w:r>
    </w:p>
    <w:p w14:paraId="01FB7388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        return True, count</w:t>
      </w:r>
    </w:p>
    <w:p w14:paraId="268BD391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return False, 0</w:t>
      </w:r>
    </w:p>
    <w:p w14:paraId="5D402D21" w14:textId="77777777" w:rsidR="00523AAD" w:rsidRPr="00523AAD" w:rsidRDefault="00523AAD" w:rsidP="00523AAD">
      <w:pPr>
        <w:rPr>
          <w:sz w:val="28"/>
          <w:szCs w:val="28"/>
        </w:rPr>
      </w:pPr>
    </w:p>
    <w:p w14:paraId="02103876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>password = input("Enter password to check: ")</w:t>
      </w:r>
    </w:p>
    <w:p w14:paraId="4352C8CE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>is_pwned, count = check_pwned_password_free(password)</w:t>
      </w:r>
    </w:p>
    <w:p w14:paraId="59EE5AAF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>if is_pwned:</w:t>
      </w:r>
    </w:p>
    <w:p w14:paraId="2819BFDF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print(f"Password found {count} times in data breaches!")</w:t>
      </w:r>
    </w:p>
    <w:p w14:paraId="7EE28EBF" w14:textId="77777777" w:rsidR="00523AAD" w:rsidRP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>else:</w:t>
      </w:r>
    </w:p>
    <w:p w14:paraId="548B3331" w14:textId="77777777" w:rsidR="00523AAD" w:rsidRDefault="00523AAD" w:rsidP="00523AAD">
      <w:pPr>
        <w:rPr>
          <w:sz w:val="28"/>
          <w:szCs w:val="28"/>
        </w:rPr>
      </w:pPr>
      <w:r w:rsidRPr="00523AAD">
        <w:rPr>
          <w:sz w:val="28"/>
          <w:szCs w:val="28"/>
        </w:rPr>
        <w:t xml:space="preserve">    print("Password is safe.")</w:t>
      </w:r>
    </w:p>
    <w:p w14:paraId="38D1C084" w14:textId="77777777" w:rsidR="00523AAD" w:rsidRDefault="00523AAD" w:rsidP="00523AAD">
      <w:pPr>
        <w:rPr>
          <w:sz w:val="28"/>
          <w:szCs w:val="28"/>
        </w:rPr>
      </w:pPr>
    </w:p>
    <w:p w14:paraId="02BAD8AF" w14:textId="56B98F6F" w:rsidR="00523AAD" w:rsidRDefault="00523AAD" w:rsidP="00523AAD">
      <w:pPr>
        <w:rPr>
          <w:sz w:val="32"/>
          <w:szCs w:val="28"/>
        </w:rPr>
      </w:pPr>
      <w:r>
        <w:rPr>
          <w:sz w:val="32"/>
          <w:szCs w:val="28"/>
        </w:rPr>
        <w:t>Output:</w:t>
      </w:r>
    </w:p>
    <w:p w14:paraId="1CA64DBC" w14:textId="25A16067" w:rsidR="00523AAD" w:rsidRPr="00523AAD" w:rsidRDefault="00523AAD" w:rsidP="00523AAD">
      <w:pPr>
        <w:rPr>
          <w:sz w:val="32"/>
          <w:szCs w:val="28"/>
        </w:rPr>
      </w:pPr>
      <w:r w:rsidRPr="00523AAD">
        <w:rPr>
          <w:noProof/>
          <w:sz w:val="32"/>
          <w:szCs w:val="28"/>
        </w:rPr>
        <w:drawing>
          <wp:inline distT="0" distB="0" distL="0" distR="0" wp14:anchorId="3AFC2044" wp14:editId="724DAC39">
            <wp:extent cx="6858000" cy="2306955"/>
            <wp:effectExtent l="0" t="0" r="0" b="0"/>
            <wp:docPr id="68700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04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2618" w14:textId="77777777" w:rsidR="00523AAD" w:rsidRDefault="00523AAD" w:rsidP="00523AAD">
      <w:pPr>
        <w:rPr>
          <w:sz w:val="32"/>
          <w:szCs w:val="28"/>
        </w:rPr>
      </w:pPr>
    </w:p>
    <w:p w14:paraId="33A01F41" w14:textId="77777777" w:rsidR="00523AAD" w:rsidRPr="00523AAD" w:rsidRDefault="00523AAD" w:rsidP="00523AAD">
      <w:pPr>
        <w:rPr>
          <w:sz w:val="32"/>
          <w:szCs w:val="28"/>
        </w:rPr>
      </w:pPr>
      <w:r>
        <w:rPr>
          <w:sz w:val="32"/>
          <w:szCs w:val="28"/>
        </w:rPr>
        <w:t xml:space="preserve">Q5. </w:t>
      </w:r>
      <w:r w:rsidRPr="00523AAD">
        <w:rPr>
          <w:sz w:val="32"/>
          <w:szCs w:val="28"/>
        </w:rPr>
        <w:t>Write a Python program that generates a password using a random combination of words</w:t>
      </w:r>
    </w:p>
    <w:p w14:paraId="1CD34268" w14:textId="20DBCD1E" w:rsidR="003B54CD" w:rsidRDefault="00523AAD" w:rsidP="00523AAD">
      <w:pPr>
        <w:rPr>
          <w:sz w:val="32"/>
          <w:szCs w:val="28"/>
        </w:rPr>
      </w:pPr>
      <w:r w:rsidRPr="00523AAD">
        <w:rPr>
          <w:sz w:val="32"/>
          <w:szCs w:val="28"/>
        </w:rPr>
        <w:t>from a dictionary file.</w:t>
      </w:r>
    </w:p>
    <w:p w14:paraId="419F5160" w14:textId="77777777" w:rsidR="0043015F" w:rsidRDefault="0043015F" w:rsidP="00523AAD">
      <w:pPr>
        <w:rPr>
          <w:sz w:val="32"/>
          <w:szCs w:val="28"/>
        </w:rPr>
      </w:pPr>
    </w:p>
    <w:p w14:paraId="1542A75A" w14:textId="77777777" w:rsidR="0043015F" w:rsidRDefault="0043015F" w:rsidP="00523AAD">
      <w:pPr>
        <w:rPr>
          <w:sz w:val="32"/>
          <w:szCs w:val="28"/>
        </w:rPr>
      </w:pPr>
    </w:p>
    <w:p w14:paraId="55B8DFC5" w14:textId="77777777" w:rsidR="0043015F" w:rsidRDefault="0043015F" w:rsidP="00523AAD">
      <w:pPr>
        <w:rPr>
          <w:sz w:val="32"/>
          <w:szCs w:val="28"/>
        </w:rPr>
      </w:pPr>
    </w:p>
    <w:p w14:paraId="6ECCA84E" w14:textId="77777777" w:rsidR="0043015F" w:rsidRDefault="0043015F" w:rsidP="00523AAD">
      <w:pPr>
        <w:rPr>
          <w:sz w:val="32"/>
          <w:szCs w:val="28"/>
        </w:rPr>
      </w:pPr>
    </w:p>
    <w:p w14:paraId="60369599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lastRenderedPageBreak/>
        <w:t>import random</w:t>
      </w:r>
    </w:p>
    <w:p w14:paraId="2915FA08" w14:textId="77777777" w:rsidR="0043015F" w:rsidRPr="0043015F" w:rsidRDefault="0043015F" w:rsidP="0043015F">
      <w:pPr>
        <w:rPr>
          <w:sz w:val="28"/>
          <w:szCs w:val="28"/>
        </w:rPr>
      </w:pPr>
    </w:p>
    <w:p w14:paraId="4B25CA84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>def load_words_from_file(file_path):</w:t>
      </w:r>
    </w:p>
    <w:p w14:paraId="03D6F9FB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"""</w:t>
      </w:r>
    </w:p>
    <w:p w14:paraId="6940C55C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Loads words from a dictionary file.</w:t>
      </w:r>
    </w:p>
    <w:p w14:paraId="74E03695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</w:t>
      </w:r>
    </w:p>
    <w:p w14:paraId="589ADC00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Args:</w:t>
      </w:r>
    </w:p>
    <w:p w14:paraId="47F6DF2A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file_path (str): Path to the dictionary file.</w:t>
      </w:r>
    </w:p>
    <w:p w14:paraId="64DC2F10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</w:t>
      </w:r>
    </w:p>
    <w:p w14:paraId="6E066CB9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Returns:</w:t>
      </w:r>
    </w:p>
    <w:p w14:paraId="0785F557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list: List of words in the file.</w:t>
      </w:r>
    </w:p>
    <w:p w14:paraId="3921AF19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"""</w:t>
      </w:r>
    </w:p>
    <w:p w14:paraId="5C47172A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try:</w:t>
      </w:r>
    </w:p>
    <w:p w14:paraId="2E50923B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with open(file_path, 'r') as file:</w:t>
      </w:r>
    </w:p>
    <w:p w14:paraId="6406B175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    # Read all lines, strip whitespace, and return as a list</w:t>
      </w:r>
    </w:p>
    <w:p w14:paraId="6FD2AF0A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    return [line.strip() for line in file if line.strip()]</w:t>
      </w:r>
    </w:p>
    <w:p w14:paraId="00921529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except FileNotFoundError:</w:t>
      </w:r>
    </w:p>
    <w:p w14:paraId="7F42898D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print(f"Error: File '{file_path}' not found.")</w:t>
      </w:r>
    </w:p>
    <w:p w14:paraId="36A3E740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return []</w:t>
      </w:r>
    </w:p>
    <w:p w14:paraId="48EB5F63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except Exception as e:</w:t>
      </w:r>
    </w:p>
    <w:p w14:paraId="08B72A57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print(f"An error occurred: {e}")</w:t>
      </w:r>
    </w:p>
    <w:p w14:paraId="75E0091E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return []</w:t>
      </w:r>
    </w:p>
    <w:p w14:paraId="2ECAC8F9" w14:textId="77777777" w:rsidR="0043015F" w:rsidRPr="0043015F" w:rsidRDefault="0043015F" w:rsidP="0043015F">
      <w:pPr>
        <w:rPr>
          <w:sz w:val="28"/>
          <w:szCs w:val="28"/>
        </w:rPr>
      </w:pPr>
    </w:p>
    <w:p w14:paraId="348CC2B6" w14:textId="77777777" w:rsidR="0043015F" w:rsidRPr="0043015F" w:rsidRDefault="0043015F" w:rsidP="0043015F">
      <w:pPr>
        <w:rPr>
          <w:sz w:val="28"/>
          <w:szCs w:val="28"/>
        </w:rPr>
      </w:pPr>
    </w:p>
    <w:p w14:paraId="17169A2F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>def generate_password(word_list, num_words=4):</w:t>
      </w:r>
    </w:p>
    <w:p w14:paraId="5925BD49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"""</w:t>
      </w:r>
    </w:p>
    <w:p w14:paraId="17DB8CE9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Generates a password using a random combination of words.</w:t>
      </w:r>
    </w:p>
    <w:p w14:paraId="5CB995FE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</w:t>
      </w:r>
    </w:p>
    <w:p w14:paraId="56BC18D3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Args:</w:t>
      </w:r>
    </w:p>
    <w:p w14:paraId="0911318B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word_list (list): List of words to choose from.</w:t>
      </w:r>
    </w:p>
    <w:p w14:paraId="73A661A2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num_words (int): Number of words to include in the password.</w:t>
      </w:r>
    </w:p>
    <w:p w14:paraId="50FC7046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</w:t>
      </w:r>
    </w:p>
    <w:p w14:paraId="7F6C00F9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Returns:</w:t>
      </w:r>
    </w:p>
    <w:p w14:paraId="6D6E3E99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str: Generated password.</w:t>
      </w:r>
    </w:p>
    <w:p w14:paraId="39647462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"""</w:t>
      </w:r>
    </w:p>
    <w:p w14:paraId="5DD1B6BB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if len(word_list) &lt; num_words:</w:t>
      </w:r>
    </w:p>
    <w:p w14:paraId="515C09AF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print("Error: Not enough words in the dictionary to generate the password.")</w:t>
      </w:r>
    </w:p>
    <w:p w14:paraId="52EC720A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return ""</w:t>
      </w:r>
    </w:p>
    <w:p w14:paraId="53DFBFF3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</w:t>
      </w:r>
    </w:p>
    <w:p w14:paraId="49D3B0B5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# Randomly select words and join them with a separator (e.g., "-")</w:t>
      </w:r>
    </w:p>
    <w:p w14:paraId="592EEB04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password = "-".join(random.choice(word_list) for _ in range(num_words))</w:t>
      </w:r>
    </w:p>
    <w:p w14:paraId="77FADB6E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return password</w:t>
      </w:r>
    </w:p>
    <w:p w14:paraId="6DC10923" w14:textId="77777777" w:rsidR="0043015F" w:rsidRPr="0043015F" w:rsidRDefault="0043015F" w:rsidP="0043015F">
      <w:pPr>
        <w:rPr>
          <w:sz w:val="28"/>
          <w:szCs w:val="28"/>
        </w:rPr>
      </w:pPr>
    </w:p>
    <w:p w14:paraId="21887F6C" w14:textId="77777777" w:rsidR="0043015F" w:rsidRPr="0043015F" w:rsidRDefault="0043015F" w:rsidP="0043015F">
      <w:pPr>
        <w:rPr>
          <w:sz w:val="28"/>
          <w:szCs w:val="28"/>
        </w:rPr>
      </w:pPr>
    </w:p>
    <w:p w14:paraId="0C8D27E2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># Main script</w:t>
      </w:r>
    </w:p>
    <w:p w14:paraId="1E3FADD2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lastRenderedPageBreak/>
        <w:t>if __name__ == "__main__":</w:t>
      </w:r>
    </w:p>
    <w:p w14:paraId="0BFC04EB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# Input: Path to the dictionary file</w:t>
      </w:r>
    </w:p>
    <w:p w14:paraId="5E55649D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dictionary_file = input("Enter the path to the dictionary file: ")</w:t>
      </w:r>
    </w:p>
    <w:p w14:paraId="0D01D28D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</w:t>
      </w:r>
    </w:p>
    <w:p w14:paraId="19F713D6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# Load words from the file</w:t>
      </w:r>
    </w:p>
    <w:p w14:paraId="36C0BD74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words = load_words_from_file(dictionary_file)</w:t>
      </w:r>
    </w:p>
    <w:p w14:paraId="1B30D446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</w:t>
      </w:r>
    </w:p>
    <w:p w14:paraId="3B4C3FB2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if words:</w:t>
      </w:r>
    </w:p>
    <w:p w14:paraId="77346754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# Generate the password</w:t>
      </w:r>
    </w:p>
    <w:p w14:paraId="306CEF49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num_words = int(input("Enter the number of words for the password: "))</w:t>
      </w:r>
    </w:p>
    <w:p w14:paraId="5E24A167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password = generate_password(words, num_words)</w:t>
      </w:r>
    </w:p>
    <w:p w14:paraId="3E50DD1C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</w:t>
      </w:r>
    </w:p>
    <w:p w14:paraId="3F3F5C34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if password:</w:t>
      </w:r>
    </w:p>
    <w:p w14:paraId="7CC11958" w14:textId="77777777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    print("\nGenerated Password:")</w:t>
      </w:r>
    </w:p>
    <w:p w14:paraId="0A1CCCE3" w14:textId="16F638BC" w:rsid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 xml:space="preserve">            print(password)</w:t>
      </w:r>
    </w:p>
    <w:p w14:paraId="5FEF63E0" w14:textId="77777777" w:rsidR="0043015F" w:rsidRDefault="0043015F" w:rsidP="0043015F">
      <w:pPr>
        <w:rPr>
          <w:sz w:val="28"/>
          <w:szCs w:val="28"/>
        </w:rPr>
      </w:pPr>
    </w:p>
    <w:p w14:paraId="500FADE7" w14:textId="77777777" w:rsidR="0043015F" w:rsidRDefault="0043015F" w:rsidP="0043015F">
      <w:pPr>
        <w:rPr>
          <w:sz w:val="28"/>
          <w:szCs w:val="28"/>
        </w:rPr>
      </w:pPr>
    </w:p>
    <w:p w14:paraId="06544B14" w14:textId="77777777" w:rsidR="0043015F" w:rsidRPr="0043015F" w:rsidRDefault="0043015F" w:rsidP="0043015F">
      <w:pPr>
        <w:rPr>
          <w:sz w:val="32"/>
          <w:szCs w:val="28"/>
        </w:rPr>
      </w:pPr>
      <w:r>
        <w:rPr>
          <w:sz w:val="32"/>
          <w:szCs w:val="28"/>
        </w:rPr>
        <w:t>Output</w:t>
      </w:r>
    </w:p>
    <w:p w14:paraId="0B2ADC5B" w14:textId="70452680" w:rsidR="0043015F" w:rsidRDefault="0043015F" w:rsidP="0043015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E2F67C" wp14:editId="2229BEB0">
            <wp:extent cx="6858000" cy="2750820"/>
            <wp:effectExtent l="0" t="0" r="0" b="0"/>
            <wp:docPr id="75024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44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2780" w14:textId="77777777" w:rsidR="0043015F" w:rsidRDefault="0043015F" w:rsidP="0043015F">
      <w:pPr>
        <w:rPr>
          <w:sz w:val="28"/>
          <w:szCs w:val="28"/>
        </w:rPr>
      </w:pPr>
    </w:p>
    <w:p w14:paraId="0D153225" w14:textId="648C8231" w:rsidR="0043015F" w:rsidRPr="0043015F" w:rsidRDefault="0043015F" w:rsidP="0043015F">
      <w:pPr>
        <w:rPr>
          <w:sz w:val="28"/>
          <w:szCs w:val="28"/>
        </w:rPr>
      </w:pPr>
      <w:r>
        <w:rPr>
          <w:sz w:val="28"/>
          <w:szCs w:val="28"/>
        </w:rPr>
        <w:t xml:space="preserve">Dictionary.txt: </w:t>
      </w:r>
      <w:r w:rsidRPr="0043015F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b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c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d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e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f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g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h</w:t>
      </w:r>
      <w:r>
        <w:rPr>
          <w:sz w:val="28"/>
          <w:szCs w:val="28"/>
        </w:rPr>
        <w:t xml:space="preserve"> i </w:t>
      </w:r>
      <w:r w:rsidRPr="0043015F">
        <w:rPr>
          <w:sz w:val="28"/>
          <w:szCs w:val="28"/>
        </w:rPr>
        <w:t>j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k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l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m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n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o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p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q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r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u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v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w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x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y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z</w:t>
      </w:r>
    </w:p>
    <w:p w14:paraId="23D46344" w14:textId="77777777" w:rsid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B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C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D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E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F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G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H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I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J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K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L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M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N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O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P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Q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R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U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V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W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X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Y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Z</w:t>
      </w:r>
      <w:r>
        <w:rPr>
          <w:sz w:val="28"/>
          <w:szCs w:val="28"/>
        </w:rPr>
        <w:t xml:space="preserve"> </w:t>
      </w:r>
    </w:p>
    <w:p w14:paraId="028E6AD6" w14:textId="022FE1B8" w:rsidR="0043015F" w:rsidRP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>0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4</w:t>
      </w:r>
      <w:r w:rsidR="007D1D23"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5</w:t>
      </w:r>
      <w:r w:rsidR="00803D25"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6</w:t>
      </w:r>
      <w:r w:rsidR="00790AC7"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7</w:t>
      </w:r>
      <w:r w:rsidR="00790AC7"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8</w:t>
      </w:r>
      <w:r w:rsidR="00790AC7"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9</w:t>
      </w:r>
    </w:p>
    <w:p w14:paraId="77DF9D4E" w14:textId="2133738B" w:rsidR="0043015F" w:rsidRDefault="0043015F" w:rsidP="0043015F">
      <w:pPr>
        <w:rPr>
          <w:sz w:val="28"/>
          <w:szCs w:val="28"/>
        </w:rPr>
      </w:pPr>
      <w:r w:rsidRPr="0043015F">
        <w:rPr>
          <w:sz w:val="28"/>
          <w:szCs w:val="28"/>
        </w:rPr>
        <w:t>!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"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#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$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%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&amp;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'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*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?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@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[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\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^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_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`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{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|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}</w:t>
      </w:r>
      <w:r>
        <w:rPr>
          <w:sz w:val="28"/>
          <w:szCs w:val="28"/>
        </w:rPr>
        <w:t xml:space="preserve"> </w:t>
      </w:r>
      <w:r w:rsidRPr="0043015F">
        <w:rPr>
          <w:sz w:val="28"/>
          <w:szCs w:val="28"/>
        </w:rPr>
        <w:t>~</w:t>
      </w:r>
    </w:p>
    <w:p w14:paraId="35CD04AF" w14:textId="77777777" w:rsidR="00B43469" w:rsidRDefault="00B43469" w:rsidP="0043015F">
      <w:pPr>
        <w:rPr>
          <w:sz w:val="28"/>
          <w:szCs w:val="28"/>
        </w:rPr>
      </w:pPr>
    </w:p>
    <w:p w14:paraId="3A45A8D5" w14:textId="77777777" w:rsidR="003A1E5E" w:rsidRDefault="003A1E5E" w:rsidP="003A1E5E">
      <w:pPr>
        <w:rPr>
          <w:sz w:val="28"/>
          <w:szCs w:val="28"/>
        </w:rPr>
      </w:pPr>
    </w:p>
    <w:p w14:paraId="5763A957" w14:textId="3B9E12D7" w:rsidR="00B43469" w:rsidRDefault="00B43469" w:rsidP="003A1E5E">
      <w:pPr>
        <w:rPr>
          <w:sz w:val="32"/>
          <w:szCs w:val="28"/>
        </w:rPr>
      </w:pPr>
      <w:r w:rsidRPr="003A1E5E">
        <w:rPr>
          <w:sz w:val="32"/>
          <w:szCs w:val="28"/>
        </w:rPr>
        <w:t xml:space="preserve">Q6. </w:t>
      </w:r>
      <w:r w:rsidR="003A1E5E" w:rsidRPr="003A1E5E">
        <w:rPr>
          <w:sz w:val="32"/>
          <w:szCs w:val="28"/>
        </w:rPr>
        <w:t>Write a Python program that simulates a brute-force attack on a password by trying out all possible character combinations.</w:t>
      </w:r>
    </w:p>
    <w:p w14:paraId="43EE2CA5" w14:textId="77777777" w:rsidR="003A1E5E" w:rsidRDefault="003A1E5E" w:rsidP="003A1E5E">
      <w:pPr>
        <w:rPr>
          <w:sz w:val="32"/>
          <w:szCs w:val="28"/>
        </w:rPr>
      </w:pPr>
    </w:p>
    <w:p w14:paraId="0D6D2E54" w14:textId="77777777" w:rsidR="003A1E5E" w:rsidRDefault="003A1E5E" w:rsidP="003A1E5E">
      <w:pPr>
        <w:rPr>
          <w:sz w:val="32"/>
          <w:szCs w:val="28"/>
        </w:rPr>
      </w:pPr>
    </w:p>
    <w:p w14:paraId="2EEFA207" w14:textId="77777777" w:rsidR="003A1E5E" w:rsidRDefault="003A1E5E" w:rsidP="003A1E5E">
      <w:pPr>
        <w:rPr>
          <w:sz w:val="32"/>
          <w:szCs w:val="28"/>
        </w:rPr>
      </w:pPr>
    </w:p>
    <w:p w14:paraId="0E918BD8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lastRenderedPageBreak/>
        <w:t>import itertools</w:t>
      </w:r>
    </w:p>
    <w:p w14:paraId="00AE8543" w14:textId="77777777" w:rsidR="005A75CA" w:rsidRPr="005A75CA" w:rsidRDefault="005A75CA" w:rsidP="005A75CA">
      <w:pPr>
        <w:rPr>
          <w:sz w:val="28"/>
          <w:szCs w:val="28"/>
        </w:rPr>
      </w:pPr>
    </w:p>
    <w:p w14:paraId="423AF9C3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>def brute_force_attack(target_password, max_length):</w:t>
      </w:r>
    </w:p>
    <w:p w14:paraId="6B8C7DF0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"""</w:t>
      </w:r>
    </w:p>
    <w:p w14:paraId="07C84C2A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Simulates a brute-force attack to guess the target password.</w:t>
      </w:r>
    </w:p>
    <w:p w14:paraId="2A1E90FF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</w:t>
      </w:r>
    </w:p>
    <w:p w14:paraId="71AD40C7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Args:</w:t>
      </w:r>
    </w:p>
    <w:p w14:paraId="1E9B10B3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target_password (str): The password to guess.</w:t>
      </w:r>
    </w:p>
    <w:p w14:paraId="3DDC66FD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max_length (int): Maximum length of passwords to try.</w:t>
      </w:r>
    </w:p>
    <w:p w14:paraId="4B67C815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</w:t>
      </w:r>
    </w:p>
    <w:p w14:paraId="6773B51A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Returns:</w:t>
      </w:r>
    </w:p>
    <w:p w14:paraId="5CF7A0BA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str: The guessed password if found.</w:t>
      </w:r>
    </w:p>
    <w:p w14:paraId="22DDEA32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"""</w:t>
      </w:r>
    </w:p>
    <w:p w14:paraId="366E45D9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# Define the character set</w:t>
      </w:r>
    </w:p>
    <w:p w14:paraId="3F7A6CD3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characters = (</w:t>
      </w:r>
    </w:p>
    <w:p w14:paraId="56ADB012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"abcdefghijklmnopqrstuvwxyz"</w:t>
      </w:r>
    </w:p>
    <w:p w14:paraId="60487F13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"ABCDEFGHIJKLMNOPQRSTUVWXYZ"</w:t>
      </w:r>
    </w:p>
    <w:p w14:paraId="583FE241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"0123456789"</w:t>
      </w:r>
    </w:p>
    <w:p w14:paraId="25D7B61A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"!\"#$%&amp;'()*+,-./:;&lt;=&gt;?@[\\]^_`{|}~"</w:t>
      </w:r>
    </w:p>
    <w:p w14:paraId="5F71B8CB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)</w:t>
      </w:r>
    </w:p>
    <w:p w14:paraId="28CB2A2D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attempts = 0</w:t>
      </w:r>
    </w:p>
    <w:p w14:paraId="151DBF71" w14:textId="77777777" w:rsidR="005A75CA" w:rsidRPr="005A75CA" w:rsidRDefault="005A75CA" w:rsidP="005A75CA">
      <w:pPr>
        <w:rPr>
          <w:sz w:val="28"/>
          <w:szCs w:val="28"/>
        </w:rPr>
      </w:pPr>
    </w:p>
    <w:p w14:paraId="31460348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# Try passwords of increasing lengths up to max_length</w:t>
      </w:r>
    </w:p>
    <w:p w14:paraId="65F8A198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for length in range(1, max_length + 1):</w:t>
      </w:r>
    </w:p>
    <w:p w14:paraId="0E5C2627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for combination in itertools.product(characters, repeat=length):</w:t>
      </w:r>
    </w:p>
    <w:p w14:paraId="00306928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# Join the characters to form a password</w:t>
      </w:r>
    </w:p>
    <w:p w14:paraId="5C3EE5D7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guessed_password = ''.join(combination)</w:t>
      </w:r>
    </w:p>
    <w:p w14:paraId="74045FCA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attempts += 1</w:t>
      </w:r>
    </w:p>
    <w:p w14:paraId="66DBCC2E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</w:t>
      </w:r>
    </w:p>
    <w:p w14:paraId="1934EE09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# Print progress for beginners to visualize</w:t>
      </w:r>
    </w:p>
    <w:p w14:paraId="1E9C8346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print(f"Trying: {guessed_password}")</w:t>
      </w:r>
    </w:p>
    <w:p w14:paraId="7564CA26" w14:textId="77777777" w:rsidR="005A75CA" w:rsidRPr="005A75CA" w:rsidRDefault="005A75CA" w:rsidP="005A75CA">
      <w:pPr>
        <w:rPr>
          <w:sz w:val="28"/>
          <w:szCs w:val="28"/>
        </w:rPr>
      </w:pPr>
    </w:p>
    <w:p w14:paraId="36AC1D13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# Check if the guessed password matches the target</w:t>
      </w:r>
    </w:p>
    <w:p w14:paraId="03E432C1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if guessed_password == target_password:</w:t>
      </w:r>
    </w:p>
    <w:p w14:paraId="647BC936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    print(f"\nPassword found after {attempts} attempts!")</w:t>
      </w:r>
    </w:p>
    <w:p w14:paraId="7BE3182C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        return guessed_password</w:t>
      </w:r>
    </w:p>
    <w:p w14:paraId="52233DFA" w14:textId="77777777" w:rsidR="005A75CA" w:rsidRPr="005A75CA" w:rsidRDefault="005A75CA" w:rsidP="005A75CA">
      <w:pPr>
        <w:rPr>
          <w:sz w:val="28"/>
          <w:szCs w:val="28"/>
        </w:rPr>
      </w:pPr>
    </w:p>
    <w:p w14:paraId="2D0D9289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# If the password isn't found</w:t>
      </w:r>
    </w:p>
    <w:p w14:paraId="7CBB6F20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print("\nPassword not found within the given length.")</w:t>
      </w:r>
    </w:p>
    <w:p w14:paraId="3DA32B44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return None</w:t>
      </w:r>
    </w:p>
    <w:p w14:paraId="37BFA74C" w14:textId="77777777" w:rsidR="005A75CA" w:rsidRPr="005A75CA" w:rsidRDefault="005A75CA" w:rsidP="005A75CA">
      <w:pPr>
        <w:rPr>
          <w:sz w:val="28"/>
          <w:szCs w:val="28"/>
        </w:rPr>
      </w:pPr>
    </w:p>
    <w:p w14:paraId="4E81CF0C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># Main script</w:t>
      </w:r>
    </w:p>
    <w:p w14:paraId="64F0E14A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>if __name__ == "__main__":</w:t>
      </w:r>
    </w:p>
    <w:p w14:paraId="07FFBD3C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# Ask the user for the target password and maximum length</w:t>
      </w:r>
    </w:p>
    <w:p w14:paraId="790B691B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target_password = input("Enter the password to guess: ")</w:t>
      </w:r>
    </w:p>
    <w:p w14:paraId="45CC277F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lastRenderedPageBreak/>
        <w:t xml:space="preserve">    max_length = int(input("Enter the maximum password length to try: "))</w:t>
      </w:r>
    </w:p>
    <w:p w14:paraId="44140230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</w:t>
      </w:r>
    </w:p>
    <w:p w14:paraId="4EA4B71D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# Start the brute-force attack</w:t>
      </w:r>
    </w:p>
    <w:p w14:paraId="2011BEE9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print("\nStarting brute-force attack...")</w:t>
      </w:r>
    </w:p>
    <w:p w14:paraId="63D5AF48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result = brute_force_attack(target_password, max_length)</w:t>
      </w:r>
    </w:p>
    <w:p w14:paraId="17B257AB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</w:t>
      </w:r>
    </w:p>
    <w:p w14:paraId="2FD9EDEC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if result:</w:t>
      </w:r>
    </w:p>
    <w:p w14:paraId="5689566B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print(f"The password is: {result}")</w:t>
      </w:r>
    </w:p>
    <w:p w14:paraId="6DC51EFC" w14:textId="77777777" w:rsidR="005A75CA" w:rsidRPr="005A75CA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else:</w:t>
      </w:r>
    </w:p>
    <w:p w14:paraId="21F5424F" w14:textId="3E429AC4" w:rsidR="003A1E5E" w:rsidRDefault="005A75CA" w:rsidP="005A75CA">
      <w:pPr>
        <w:rPr>
          <w:sz w:val="28"/>
          <w:szCs w:val="28"/>
        </w:rPr>
      </w:pPr>
      <w:r w:rsidRPr="005A75CA">
        <w:rPr>
          <w:sz w:val="28"/>
          <w:szCs w:val="28"/>
        </w:rPr>
        <w:t xml:space="preserve">        print("Could not guess the password.")</w:t>
      </w:r>
    </w:p>
    <w:p w14:paraId="646A0FEA" w14:textId="77777777" w:rsidR="005A75CA" w:rsidRDefault="005A75CA" w:rsidP="005A75CA">
      <w:pPr>
        <w:rPr>
          <w:sz w:val="28"/>
          <w:szCs w:val="28"/>
        </w:rPr>
      </w:pPr>
    </w:p>
    <w:p w14:paraId="3DFE87CE" w14:textId="381B9D1F" w:rsidR="002902BB" w:rsidRDefault="002902BB" w:rsidP="005A75CA">
      <w:pPr>
        <w:rPr>
          <w:sz w:val="32"/>
          <w:szCs w:val="28"/>
        </w:rPr>
      </w:pPr>
      <w:r>
        <w:rPr>
          <w:sz w:val="32"/>
          <w:szCs w:val="28"/>
        </w:rPr>
        <w:t>Output</w:t>
      </w:r>
    </w:p>
    <w:p w14:paraId="1E474ED3" w14:textId="6FEE1E25" w:rsidR="002902BB" w:rsidRDefault="002902BB" w:rsidP="005A75CA">
      <w:pPr>
        <w:rPr>
          <w:noProof/>
        </w:rPr>
      </w:pPr>
      <w:r>
        <w:rPr>
          <w:noProof/>
        </w:rPr>
        <w:drawing>
          <wp:inline distT="0" distB="0" distL="0" distR="0" wp14:anchorId="2CC3F391" wp14:editId="0D133F90">
            <wp:extent cx="6858000" cy="2493645"/>
            <wp:effectExtent l="0" t="0" r="0" b="1905"/>
            <wp:docPr id="151122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277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B877" w14:textId="77777777" w:rsidR="002902BB" w:rsidRDefault="002902BB" w:rsidP="005A75CA">
      <w:pPr>
        <w:rPr>
          <w:noProof/>
        </w:rPr>
      </w:pPr>
    </w:p>
    <w:p w14:paraId="12B53A40" w14:textId="4F6DE907" w:rsidR="000D4522" w:rsidRDefault="000D4522" w:rsidP="005A75CA">
      <w:pPr>
        <w:rPr>
          <w:noProof/>
          <w:sz w:val="32"/>
        </w:rPr>
      </w:pPr>
      <w:r>
        <w:rPr>
          <w:noProof/>
          <w:sz w:val="32"/>
        </w:rPr>
        <w:t>Q7.</w:t>
      </w:r>
      <w:r w:rsidR="00967B65" w:rsidRPr="00967B65">
        <w:t xml:space="preserve"> </w:t>
      </w:r>
      <w:r w:rsidR="00967B65" w:rsidRPr="00967B65">
        <w:rPr>
          <w:noProof/>
          <w:sz w:val="32"/>
        </w:rPr>
        <w:t>Demonstrate the usage/sending of a digitally signed document.</w:t>
      </w:r>
    </w:p>
    <w:p w14:paraId="681FC9C6" w14:textId="77777777" w:rsidR="008521B9" w:rsidRDefault="008521B9" w:rsidP="005A75CA">
      <w:pPr>
        <w:rPr>
          <w:noProof/>
          <w:sz w:val="32"/>
        </w:rPr>
      </w:pPr>
    </w:p>
    <w:p w14:paraId="352F7073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import os</w:t>
      </w:r>
    </w:p>
    <w:p w14:paraId="77F9A9AA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from cryptography.hazmat.primitives import hashes</w:t>
      </w:r>
    </w:p>
    <w:p w14:paraId="3FEEE04F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from cryptography.hazmat.primitives.asymmetric import rsa, padding</w:t>
      </w:r>
    </w:p>
    <w:p w14:paraId="4A2012C9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from cryptography.hazmat.primitives.serialization import Encoding, PublicFormat, PrivateFormat, NoEncryption</w:t>
      </w:r>
    </w:p>
    <w:p w14:paraId="4B7D8BED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from cryptography.hazmat.primitives.serialization import load_pem_private_key, load_pem_public_key</w:t>
      </w:r>
    </w:p>
    <w:p w14:paraId="2A6DD3F2" w14:textId="77777777" w:rsidR="00E70EFA" w:rsidRPr="00E70EFA" w:rsidRDefault="00E70EFA" w:rsidP="00E70EFA">
      <w:pPr>
        <w:rPr>
          <w:noProof/>
          <w:sz w:val="28"/>
        </w:rPr>
      </w:pPr>
    </w:p>
    <w:p w14:paraId="5268C461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# Step 1: Generate RSA Key Pair</w:t>
      </w:r>
    </w:p>
    <w:p w14:paraId="1842926F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def generate_keys():</w:t>
      </w:r>
    </w:p>
    <w:p w14:paraId="4CF873F5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private_key = rsa.generate_private_key(</w:t>
      </w:r>
    </w:p>
    <w:p w14:paraId="72854A5A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public_exponent=65537,</w:t>
      </w:r>
    </w:p>
    <w:p w14:paraId="7E82626A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key_size=2048,</w:t>
      </w:r>
    </w:p>
    <w:p w14:paraId="6B06894C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)</w:t>
      </w:r>
    </w:p>
    <w:p w14:paraId="74CE0E22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public_key = private_key.public_key()</w:t>
      </w:r>
    </w:p>
    <w:p w14:paraId="2001335A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return private_key, public_key</w:t>
      </w:r>
    </w:p>
    <w:p w14:paraId="691BC70E" w14:textId="77777777" w:rsidR="00E70EFA" w:rsidRPr="00E70EFA" w:rsidRDefault="00E70EFA" w:rsidP="00E70EFA">
      <w:pPr>
        <w:rPr>
          <w:noProof/>
          <w:sz w:val="28"/>
        </w:rPr>
      </w:pPr>
    </w:p>
    <w:p w14:paraId="69B0493D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lastRenderedPageBreak/>
        <w:t># Step 2: Digitally Sign the File</w:t>
      </w:r>
    </w:p>
    <w:p w14:paraId="2AF68B3E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def sign_file(file_path, private_key):</w:t>
      </w:r>
    </w:p>
    <w:p w14:paraId="4F489A72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with open(file_path, "rb") as file:</w:t>
      </w:r>
    </w:p>
    <w:p w14:paraId="2F59E7D9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file_data = file.read()</w:t>
      </w:r>
    </w:p>
    <w:p w14:paraId="272040E8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signature = private_key.sign(</w:t>
      </w:r>
    </w:p>
    <w:p w14:paraId="1B66CC4A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file_data,</w:t>
      </w:r>
    </w:p>
    <w:p w14:paraId="51B7FBB6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padding.PSS(</w:t>
      </w:r>
    </w:p>
    <w:p w14:paraId="1A40643D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mgf=padding.MGF1(hashes.SHA256()),</w:t>
      </w:r>
    </w:p>
    <w:p w14:paraId="335239F3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salt_length=padding.PSS.MAX_LENGTH,</w:t>
      </w:r>
    </w:p>
    <w:p w14:paraId="7485E52F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),</w:t>
      </w:r>
    </w:p>
    <w:p w14:paraId="4FB627F8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hashes.SHA256(),</w:t>
      </w:r>
    </w:p>
    <w:p w14:paraId="1A284484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)</w:t>
      </w:r>
    </w:p>
    <w:p w14:paraId="15D93341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return signature</w:t>
      </w:r>
    </w:p>
    <w:p w14:paraId="488FFA09" w14:textId="77777777" w:rsidR="00E70EFA" w:rsidRPr="00E70EFA" w:rsidRDefault="00E70EFA" w:rsidP="00E70EFA">
      <w:pPr>
        <w:rPr>
          <w:noProof/>
          <w:sz w:val="28"/>
        </w:rPr>
      </w:pPr>
    </w:p>
    <w:p w14:paraId="567818AA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# Step 3: Verify the File's Signature</w:t>
      </w:r>
    </w:p>
    <w:p w14:paraId="58571317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def verify_file(file_path, signature, public_key):</w:t>
      </w:r>
    </w:p>
    <w:p w14:paraId="1F843153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with open(file_path, "rb") as file:</w:t>
      </w:r>
    </w:p>
    <w:p w14:paraId="2D64FA12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file_data = file.read()</w:t>
      </w:r>
    </w:p>
    <w:p w14:paraId="15DA51DE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try:</w:t>
      </w:r>
    </w:p>
    <w:p w14:paraId="73837681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public_key.verify(</w:t>
      </w:r>
    </w:p>
    <w:p w14:paraId="1566304C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signature,</w:t>
      </w:r>
    </w:p>
    <w:p w14:paraId="0C5789C9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file_data,</w:t>
      </w:r>
    </w:p>
    <w:p w14:paraId="154DA403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padding.PSS(</w:t>
      </w:r>
    </w:p>
    <w:p w14:paraId="5E99BF36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    mgf=padding.MGF1(hashes.SHA256()),</w:t>
      </w:r>
    </w:p>
    <w:p w14:paraId="4B495654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    salt_length=padding.PSS.MAX_LENGTH,</w:t>
      </w:r>
    </w:p>
    <w:p w14:paraId="5781BAF1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),</w:t>
      </w:r>
    </w:p>
    <w:p w14:paraId="26ED9501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hashes.SHA256(),</w:t>
      </w:r>
    </w:p>
    <w:p w14:paraId="037A1EF5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)</w:t>
      </w:r>
    </w:p>
    <w:p w14:paraId="7F025D70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return True</w:t>
      </w:r>
    </w:p>
    <w:p w14:paraId="18C799FC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except Exception:</w:t>
      </w:r>
    </w:p>
    <w:p w14:paraId="3C6B1B9C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return False</w:t>
      </w:r>
    </w:p>
    <w:p w14:paraId="740EF8F3" w14:textId="77777777" w:rsidR="00E70EFA" w:rsidRPr="00E70EFA" w:rsidRDefault="00E70EFA" w:rsidP="00E70EFA">
      <w:pPr>
        <w:rPr>
          <w:noProof/>
          <w:sz w:val="28"/>
        </w:rPr>
      </w:pPr>
    </w:p>
    <w:p w14:paraId="7D7174D7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# Step 4: Save and Load Keys</w:t>
      </w:r>
    </w:p>
    <w:p w14:paraId="049C51F9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def save_key(key, file_name, is_private=True):</w:t>
      </w:r>
    </w:p>
    <w:p w14:paraId="7C01664A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with open(file_name, 'wb') as key_file:</w:t>
      </w:r>
    </w:p>
    <w:p w14:paraId="5CBE24DC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if is_private:</w:t>
      </w:r>
    </w:p>
    <w:p w14:paraId="0598EF0E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key_file.write(key.private_bytes(</w:t>
      </w:r>
    </w:p>
    <w:p w14:paraId="5717AB79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    Encoding.PEM,</w:t>
      </w:r>
    </w:p>
    <w:p w14:paraId="421A346C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    PrivateFormat.PKCS8,</w:t>
      </w:r>
    </w:p>
    <w:p w14:paraId="0259E98E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    NoEncryption()</w:t>
      </w:r>
    </w:p>
    <w:p w14:paraId="4E61A9A7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))</w:t>
      </w:r>
    </w:p>
    <w:p w14:paraId="13B646F0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else:</w:t>
      </w:r>
    </w:p>
    <w:p w14:paraId="52CC1272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key_file.write(key.public_bytes(</w:t>
      </w:r>
    </w:p>
    <w:p w14:paraId="79EC6E29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    Encoding.PEM,</w:t>
      </w:r>
    </w:p>
    <w:p w14:paraId="7E4B176C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    PublicFormat.SubjectPublicKeyInfo</w:t>
      </w:r>
    </w:p>
    <w:p w14:paraId="21CE863E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lastRenderedPageBreak/>
        <w:t xml:space="preserve">            ))</w:t>
      </w:r>
    </w:p>
    <w:p w14:paraId="0B00C3AE" w14:textId="77777777" w:rsidR="00E70EFA" w:rsidRPr="00E70EFA" w:rsidRDefault="00E70EFA" w:rsidP="00E70EFA">
      <w:pPr>
        <w:rPr>
          <w:noProof/>
          <w:sz w:val="28"/>
        </w:rPr>
      </w:pPr>
    </w:p>
    <w:p w14:paraId="375FA4CE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def load_key(file_name, is_private=True):</w:t>
      </w:r>
    </w:p>
    <w:p w14:paraId="6B424E52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with open(file_name, 'rb') as key_file:</w:t>
      </w:r>
    </w:p>
    <w:p w14:paraId="69C397AC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if is_private:</w:t>
      </w:r>
    </w:p>
    <w:p w14:paraId="0F9E934E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return load_pem_private_key(key_file.read(), password=None)</w:t>
      </w:r>
    </w:p>
    <w:p w14:paraId="5185C770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else:</w:t>
      </w:r>
    </w:p>
    <w:p w14:paraId="1441050F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return load_pem_public_key(key_file.read())</w:t>
      </w:r>
    </w:p>
    <w:p w14:paraId="1D6BBD1C" w14:textId="77777777" w:rsidR="00E70EFA" w:rsidRPr="00E70EFA" w:rsidRDefault="00E70EFA" w:rsidP="00E70EFA">
      <w:pPr>
        <w:rPr>
          <w:noProof/>
          <w:sz w:val="28"/>
        </w:rPr>
      </w:pPr>
    </w:p>
    <w:p w14:paraId="4942988A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# Main demonstration</w:t>
      </w:r>
    </w:p>
    <w:p w14:paraId="1AE2B6E8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>if __name__ == "__main__":</w:t>
      </w:r>
    </w:p>
    <w:p w14:paraId="068FB4C8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# 1. Generate keys</w:t>
      </w:r>
    </w:p>
    <w:p w14:paraId="52170F9B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private_key, public_key = generate_keys()</w:t>
      </w:r>
    </w:p>
    <w:p w14:paraId="59BE9AED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</w:t>
      </w:r>
    </w:p>
    <w:p w14:paraId="004A6C57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# Save keys to files</w:t>
      </w:r>
    </w:p>
    <w:p w14:paraId="422AEAD8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save_key(private_key, "private_key.pem", is_private=True)</w:t>
      </w:r>
    </w:p>
    <w:p w14:paraId="038044E1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save_key(public_key, "public_key.pem", is_private=False)</w:t>
      </w:r>
    </w:p>
    <w:p w14:paraId="6ADF1685" w14:textId="77777777" w:rsidR="00E70EFA" w:rsidRPr="00E70EFA" w:rsidRDefault="00E70EFA" w:rsidP="00E70EFA">
      <w:pPr>
        <w:rPr>
          <w:noProof/>
          <w:sz w:val="28"/>
        </w:rPr>
      </w:pPr>
    </w:p>
    <w:p w14:paraId="0B6FE1A8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# Load keys back from files</w:t>
      </w:r>
    </w:p>
    <w:p w14:paraId="5E30AEE4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private_key = load_key("private_key.pem", is_private=True)</w:t>
      </w:r>
    </w:p>
    <w:p w14:paraId="0CB237E6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public_key = load_key("public_key.pem", is_private=False)</w:t>
      </w:r>
    </w:p>
    <w:p w14:paraId="2C172894" w14:textId="77777777" w:rsidR="00E70EFA" w:rsidRPr="00E70EFA" w:rsidRDefault="00E70EFA" w:rsidP="00E70EFA">
      <w:pPr>
        <w:rPr>
          <w:noProof/>
          <w:sz w:val="28"/>
        </w:rPr>
      </w:pPr>
    </w:p>
    <w:p w14:paraId="0F7C8E2F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# 2. Ask the user to provide a file to sign</w:t>
      </w:r>
    </w:p>
    <w:p w14:paraId="38676170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file_path = input("Enter the path of the file to sign: ")</w:t>
      </w:r>
    </w:p>
    <w:p w14:paraId="7111E0A6" w14:textId="77777777" w:rsidR="00E70EFA" w:rsidRPr="00E70EFA" w:rsidRDefault="00E70EFA" w:rsidP="00E70EFA">
      <w:pPr>
        <w:rPr>
          <w:noProof/>
          <w:sz w:val="28"/>
        </w:rPr>
      </w:pPr>
    </w:p>
    <w:p w14:paraId="55E42DC6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if not os.path.exists(file_path):</w:t>
      </w:r>
    </w:p>
    <w:p w14:paraId="2DBCED4E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print("File does not exist. Please check the path and try again.")</w:t>
      </w:r>
    </w:p>
    <w:p w14:paraId="43E8A426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else:</w:t>
      </w:r>
    </w:p>
    <w:p w14:paraId="4EEE2556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# 3. Sign the file</w:t>
      </w:r>
    </w:p>
    <w:p w14:paraId="211B44C9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signature = sign_file(file_path, private_key)</w:t>
      </w:r>
    </w:p>
    <w:p w14:paraId="2E2AA61E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print("\nFile signed successfully.")</w:t>
      </w:r>
    </w:p>
    <w:p w14:paraId="3533913C" w14:textId="77777777" w:rsidR="00E70EFA" w:rsidRPr="00E70EFA" w:rsidRDefault="00E70EFA" w:rsidP="00E70EFA">
      <w:pPr>
        <w:rPr>
          <w:noProof/>
          <w:sz w:val="28"/>
        </w:rPr>
      </w:pPr>
    </w:p>
    <w:p w14:paraId="16577774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# Save the signature to a file</w:t>
      </w:r>
    </w:p>
    <w:p w14:paraId="348E49A6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signature_file = file_path + ".sig"</w:t>
      </w:r>
    </w:p>
    <w:p w14:paraId="51AC3B19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with open(signature_file, "wb") as sig_file:</w:t>
      </w:r>
    </w:p>
    <w:p w14:paraId="57640719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sig_file.write(signature)</w:t>
      </w:r>
    </w:p>
    <w:p w14:paraId="33711BD4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print(f"Signature saved to: {signature_file}")</w:t>
      </w:r>
    </w:p>
    <w:p w14:paraId="15457460" w14:textId="77777777" w:rsidR="00E70EFA" w:rsidRPr="00E70EFA" w:rsidRDefault="00E70EFA" w:rsidP="00E70EFA">
      <w:pPr>
        <w:rPr>
          <w:noProof/>
          <w:sz w:val="28"/>
        </w:rPr>
      </w:pPr>
    </w:p>
    <w:p w14:paraId="248E50FB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# 4. Verify the file's signature</w:t>
      </w:r>
    </w:p>
    <w:p w14:paraId="02C57951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is_valid = verify_file(file_path, signature, public_key)</w:t>
      </w:r>
    </w:p>
    <w:p w14:paraId="6CCBBA84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if is_valid:</w:t>
      </w:r>
    </w:p>
    <w:p w14:paraId="5EBF4C98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print("\nSignature is valid. File authenticity verified!")</w:t>
      </w:r>
    </w:p>
    <w:p w14:paraId="6BEA50B0" w14:textId="77777777" w:rsidR="00E70EFA" w:rsidRPr="00E70EFA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else:</w:t>
      </w:r>
    </w:p>
    <w:p w14:paraId="247E42FC" w14:textId="1726583E" w:rsidR="008521B9" w:rsidRDefault="00E70EFA" w:rsidP="00E70EFA">
      <w:pPr>
        <w:rPr>
          <w:noProof/>
          <w:sz w:val="28"/>
        </w:rPr>
      </w:pPr>
      <w:r w:rsidRPr="00E70EFA">
        <w:rPr>
          <w:noProof/>
          <w:sz w:val="28"/>
        </w:rPr>
        <w:t xml:space="preserve">            print("\nSignature is invalid. File authenticity cannot be verified.")</w:t>
      </w:r>
    </w:p>
    <w:p w14:paraId="472231C3" w14:textId="77777777" w:rsidR="00E70EFA" w:rsidRDefault="00E70EFA" w:rsidP="00E70EFA">
      <w:pPr>
        <w:rPr>
          <w:noProof/>
          <w:sz w:val="28"/>
        </w:rPr>
      </w:pPr>
    </w:p>
    <w:p w14:paraId="5CDC4201" w14:textId="68D4849A" w:rsidR="00E70EFA" w:rsidRDefault="00E70EFA" w:rsidP="00E70EFA">
      <w:pPr>
        <w:rPr>
          <w:noProof/>
          <w:sz w:val="28"/>
        </w:rPr>
      </w:pPr>
      <w:r>
        <w:rPr>
          <w:noProof/>
          <w:sz w:val="28"/>
        </w:rPr>
        <w:lastRenderedPageBreak/>
        <w:t>Outputs:</w:t>
      </w:r>
    </w:p>
    <w:p w14:paraId="0008876A" w14:textId="77777777" w:rsidR="00E70EFA" w:rsidRDefault="00E70EFA" w:rsidP="00E70EFA">
      <w:pPr>
        <w:rPr>
          <w:noProof/>
          <w:sz w:val="28"/>
        </w:rPr>
      </w:pPr>
    </w:p>
    <w:p w14:paraId="3F29688C" w14:textId="4D553E9D" w:rsidR="00E70EFA" w:rsidRDefault="00E70EFA" w:rsidP="00E70EFA">
      <w:pPr>
        <w:rPr>
          <w:noProof/>
          <w:sz w:val="28"/>
        </w:rPr>
      </w:pPr>
      <w:r>
        <w:rPr>
          <w:noProof/>
        </w:rPr>
        <w:drawing>
          <wp:inline distT="0" distB="0" distL="0" distR="0" wp14:anchorId="5A4FF46F" wp14:editId="5BFD0F23">
            <wp:extent cx="4913570" cy="2030400"/>
            <wp:effectExtent l="0" t="0" r="1905" b="8255"/>
            <wp:docPr id="45331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108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576" cy="203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95BC" w14:textId="77777777" w:rsidR="00E70EFA" w:rsidRDefault="00E70EFA" w:rsidP="00E70EFA">
      <w:pPr>
        <w:rPr>
          <w:noProof/>
          <w:sz w:val="28"/>
        </w:rPr>
      </w:pPr>
    </w:p>
    <w:p w14:paraId="450C4EEF" w14:textId="77777777" w:rsidR="00E70EFA" w:rsidRDefault="00E70EFA" w:rsidP="00E70EFA">
      <w:pPr>
        <w:rPr>
          <w:noProof/>
          <w:sz w:val="28"/>
        </w:rPr>
      </w:pPr>
    </w:p>
    <w:p w14:paraId="324EDEFE" w14:textId="043CF760" w:rsidR="00E70EFA" w:rsidRDefault="00E70EFA" w:rsidP="00E70EFA">
      <w:pPr>
        <w:rPr>
          <w:noProof/>
          <w:sz w:val="28"/>
        </w:rPr>
      </w:pPr>
      <w:r>
        <w:rPr>
          <w:noProof/>
        </w:rPr>
        <w:drawing>
          <wp:inline distT="0" distB="0" distL="0" distR="0" wp14:anchorId="47A0D8A4" wp14:editId="676FAEDF">
            <wp:extent cx="6206400" cy="2099033"/>
            <wp:effectExtent l="0" t="0" r="4445" b="0"/>
            <wp:docPr id="153992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205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7463" cy="210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0211" w14:textId="77777777" w:rsidR="00E70EFA" w:rsidRDefault="00E70EFA" w:rsidP="00E70EFA">
      <w:pPr>
        <w:rPr>
          <w:noProof/>
          <w:sz w:val="28"/>
        </w:rPr>
      </w:pPr>
    </w:p>
    <w:p w14:paraId="27D458C7" w14:textId="421551D5" w:rsidR="00E70EFA" w:rsidRDefault="00E70EFA" w:rsidP="00E70EFA">
      <w:pPr>
        <w:rPr>
          <w:noProof/>
          <w:sz w:val="28"/>
        </w:rPr>
      </w:pPr>
      <w:r>
        <w:rPr>
          <w:noProof/>
        </w:rPr>
        <w:drawing>
          <wp:inline distT="0" distB="0" distL="0" distR="0" wp14:anchorId="46F134C4" wp14:editId="41BC3A7B">
            <wp:extent cx="6858000" cy="2288540"/>
            <wp:effectExtent l="0" t="0" r="0" b="0"/>
            <wp:docPr id="108710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07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D5DF" w14:textId="77777777" w:rsidR="008F79EA" w:rsidRDefault="008F79EA" w:rsidP="00E70EFA">
      <w:pPr>
        <w:rPr>
          <w:noProof/>
          <w:sz w:val="28"/>
        </w:rPr>
      </w:pPr>
    </w:p>
    <w:p w14:paraId="5F7D6EBB" w14:textId="1010800B" w:rsidR="008F79EA" w:rsidRDefault="008F79EA" w:rsidP="00E70EFA">
      <w:pPr>
        <w:rPr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640CD5A6" wp14:editId="5B6D2F39">
            <wp:extent cx="4971429" cy="4238095"/>
            <wp:effectExtent l="0" t="0" r="635" b="0"/>
            <wp:docPr id="34114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438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493A" w14:textId="77777777" w:rsidR="008F79EA" w:rsidRDefault="008F79EA" w:rsidP="00E70EFA">
      <w:pPr>
        <w:rPr>
          <w:noProof/>
          <w:sz w:val="28"/>
        </w:rPr>
      </w:pPr>
    </w:p>
    <w:p w14:paraId="7CB8B3EA" w14:textId="50ED6288" w:rsidR="008F79EA" w:rsidRDefault="008F79EA" w:rsidP="00E70EFA">
      <w:pPr>
        <w:rPr>
          <w:noProof/>
          <w:sz w:val="28"/>
        </w:rPr>
      </w:pPr>
      <w:r>
        <w:rPr>
          <w:noProof/>
        </w:rPr>
        <w:drawing>
          <wp:inline distT="0" distB="0" distL="0" distR="0" wp14:anchorId="3DE9D2EC" wp14:editId="4E4D8791">
            <wp:extent cx="4695238" cy="3038095"/>
            <wp:effectExtent l="0" t="0" r="0" b="0"/>
            <wp:docPr id="90026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605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B0DD" w14:textId="77777777" w:rsidR="008F79EA" w:rsidRDefault="008F79EA" w:rsidP="00E70EFA">
      <w:pPr>
        <w:rPr>
          <w:noProof/>
          <w:sz w:val="28"/>
        </w:rPr>
      </w:pPr>
    </w:p>
    <w:p w14:paraId="19E4A0E7" w14:textId="77777777" w:rsidR="008F79EA" w:rsidRDefault="008F79EA" w:rsidP="00E70EFA">
      <w:pPr>
        <w:rPr>
          <w:noProof/>
          <w:sz w:val="28"/>
        </w:rPr>
      </w:pPr>
    </w:p>
    <w:p w14:paraId="11E23A50" w14:textId="7FE6BE4B" w:rsidR="00BB6693" w:rsidRDefault="008F79EA" w:rsidP="000B637C">
      <w:pPr>
        <w:rPr>
          <w:noProof/>
          <w:sz w:val="32"/>
        </w:rPr>
      </w:pPr>
      <w:r>
        <w:rPr>
          <w:noProof/>
          <w:sz w:val="32"/>
        </w:rPr>
        <w:t>Q8.</w:t>
      </w:r>
      <w:r w:rsidR="000B637C" w:rsidRPr="000B637C">
        <w:t xml:space="preserve"> </w:t>
      </w:r>
      <w:r w:rsidR="000B637C" w:rsidRPr="000B637C">
        <w:rPr>
          <w:noProof/>
          <w:sz w:val="32"/>
        </w:rPr>
        <w:t>Students needs to conduct a data privacy audit of an organization to identify potential</w:t>
      </w:r>
      <w:r w:rsidR="000B637C">
        <w:rPr>
          <w:noProof/>
          <w:sz w:val="32"/>
        </w:rPr>
        <w:t xml:space="preserve"> </w:t>
      </w:r>
      <w:r w:rsidR="000B637C" w:rsidRPr="000B637C">
        <w:rPr>
          <w:noProof/>
          <w:sz w:val="32"/>
        </w:rPr>
        <w:t>vulnerabilities and risks in their data privacy practices.</w:t>
      </w:r>
    </w:p>
    <w:p w14:paraId="456D1E0F" w14:textId="77777777" w:rsidR="00BB6693" w:rsidRDefault="00BB6693" w:rsidP="00BB6693">
      <w:pPr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2757C0A" w14:textId="77777777" w:rsidR="00BB6693" w:rsidRDefault="00BB6693" w:rsidP="00BB6693">
      <w:pPr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5A25A060" w14:textId="77777777" w:rsidR="00BB6693" w:rsidRDefault="00BB6693" w:rsidP="00BB6693">
      <w:pPr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12C0148" w14:textId="77777777" w:rsidR="00BB6693" w:rsidRDefault="00BB6693" w:rsidP="00BB6693">
      <w:pPr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1249C311" w14:textId="77777777" w:rsidR="00BB6693" w:rsidRDefault="00BB6693" w:rsidP="00BB6693">
      <w:pPr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451CF28" w14:textId="77777777" w:rsidR="00BB6693" w:rsidRDefault="00BB6693" w:rsidP="00BB6693">
      <w:pPr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53B2511" w14:textId="32CD2D5B" w:rsidR="00BB6693" w:rsidRPr="000B637C" w:rsidRDefault="00BB6693" w:rsidP="00BB6693">
      <w:pPr>
        <w:rPr>
          <w:noProof/>
          <w:sz w:val="28"/>
          <w:lang w:val="en-IN"/>
        </w:rPr>
      </w:pPr>
      <w:r w:rsidRPr="000B637C">
        <w:rPr>
          <w:noProof/>
          <w:sz w:val="28"/>
          <w:lang w:val="en-IN"/>
        </w:rPr>
        <w:t>import os</w:t>
      </w:r>
    </w:p>
    <w:p w14:paraId="3909E04F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import json</w:t>
      </w:r>
    </w:p>
    <w:p w14:paraId="4AEEF617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import datetime</w:t>
      </w:r>
    </w:p>
    <w:p w14:paraId="4C639D75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249C67D3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# Define audit categories</w:t>
      </w:r>
    </w:p>
    <w:p w14:paraId="1F47C6B9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audit_criteria = {</w:t>
      </w:r>
    </w:p>
    <w:p w14:paraId="1F9F5C1C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"data_collection": [</w:t>
      </w:r>
    </w:p>
    <w:p w14:paraId="3F9D5ACA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"Are users informed about data collection?",</w:t>
      </w:r>
    </w:p>
    <w:p w14:paraId="12B0CF34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"Is data collection limited to what's necessary?",</w:t>
      </w:r>
    </w:p>
    <w:p w14:paraId="2409ACDF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"Are consent mechanisms in place?"</w:t>
      </w:r>
    </w:p>
    <w:p w14:paraId="2239BC95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],</w:t>
      </w:r>
    </w:p>
    <w:p w14:paraId="1C04643E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"data_storage": [</w:t>
      </w:r>
    </w:p>
    <w:p w14:paraId="6F865644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"Is data encrypted at rest?",</w:t>
      </w:r>
    </w:p>
    <w:p w14:paraId="0FA8744E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"Is sensitive data stored securely?",</w:t>
      </w:r>
    </w:p>
    <w:p w14:paraId="4C8282B7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"Are backup policies in place?"</w:t>
      </w:r>
    </w:p>
    <w:p w14:paraId="45DD9107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],</w:t>
      </w:r>
    </w:p>
    <w:p w14:paraId="60119E9F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"data_access": [</w:t>
      </w:r>
    </w:p>
    <w:p w14:paraId="1EFF14E0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"Is access to data restricted based on roles?",</w:t>
      </w:r>
    </w:p>
    <w:p w14:paraId="3AD0AA6B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"Are access logs maintained and monitored?",</w:t>
      </w:r>
    </w:p>
    <w:p w14:paraId="7226AAED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"Are strong authentication mechanisms used?"</w:t>
      </w:r>
    </w:p>
    <w:p w14:paraId="5078410E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],</w:t>
      </w:r>
    </w:p>
    <w:p w14:paraId="306492C6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"compliance": [</w:t>
      </w:r>
    </w:p>
    <w:p w14:paraId="1D5F83DC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"Is the organization GDPR compliant?",</w:t>
      </w:r>
    </w:p>
    <w:p w14:paraId="74523ECC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"Are data retention policies clearly defined?",</w:t>
      </w:r>
    </w:p>
    <w:p w14:paraId="12401AF0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"Is there a process for handling data subject requests?"</w:t>
      </w:r>
    </w:p>
    <w:p w14:paraId="4056225C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]</w:t>
      </w:r>
    </w:p>
    <w:p w14:paraId="4370ED9A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}</w:t>
      </w:r>
    </w:p>
    <w:p w14:paraId="5E58000A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71066A54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# Sample responses for vulnerabilities</w:t>
      </w:r>
    </w:p>
    <w:p w14:paraId="1E2A0B88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responses = {}</w:t>
      </w:r>
    </w:p>
    <w:p w14:paraId="4E09335A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5203E075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def collect_responses():</w:t>
      </w:r>
    </w:p>
    <w:p w14:paraId="79C6BD65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print("Starting Data Privacy Audit...\n")</w:t>
      </w:r>
    </w:p>
    <w:p w14:paraId="585CC42D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for category, questions in audit_criteria.items():</w:t>
      </w:r>
    </w:p>
    <w:p w14:paraId="79DECF2E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print(f"Category: {category.upper()}")</w:t>
      </w:r>
    </w:p>
    <w:p w14:paraId="73BF19EF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category_responses = []</w:t>
      </w:r>
    </w:p>
    <w:p w14:paraId="0552DA57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for question in questions:</w:t>
      </w:r>
    </w:p>
    <w:p w14:paraId="568F0077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    response = input(f" - {question} (Yes/No): ").strip().lower()</w:t>
      </w:r>
    </w:p>
    <w:p w14:paraId="4711AC4C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    while response not in ["yes", "no"]:</w:t>
      </w:r>
    </w:p>
    <w:p w14:paraId="0C0BBC00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        print("Please enter 'Yes' or 'No'.")</w:t>
      </w:r>
    </w:p>
    <w:p w14:paraId="3937FE0E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        response = input(f" - {question} (Yes/No): ").strip().lower()</w:t>
      </w:r>
    </w:p>
    <w:p w14:paraId="341A1F73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    category_responses.append({"question": question, "response": response})</w:t>
      </w:r>
    </w:p>
    <w:p w14:paraId="693559BD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responses[category] = category_responses</w:t>
      </w:r>
    </w:p>
    <w:p w14:paraId="3EC09521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print("\n")</w:t>
      </w:r>
    </w:p>
    <w:p w14:paraId="7D25FB49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352619BB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def analyze_responses():</w:t>
      </w:r>
    </w:p>
    <w:p w14:paraId="11B5D84E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print("\nAnalyzing Responses...\n")</w:t>
      </w:r>
    </w:p>
    <w:p w14:paraId="0837D2C0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vulnerabilities = {}</w:t>
      </w:r>
    </w:p>
    <w:p w14:paraId="609CBBE2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for category, answers in responses.items():</w:t>
      </w:r>
    </w:p>
    <w:p w14:paraId="77E0A66A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category_vulnerabilities = [item["question"] for item in answers if item["response"] == "no"]</w:t>
      </w:r>
    </w:p>
    <w:p w14:paraId="005D1E22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vulnerabilities[category] = category_vulnerabilities</w:t>
      </w:r>
    </w:p>
    <w:p w14:paraId="0F59A7F1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7D8C74C2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return vulnerabilities</w:t>
      </w:r>
    </w:p>
    <w:p w14:paraId="10682521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06652933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def generate_report(vulnerabilities):</w:t>
      </w:r>
    </w:p>
    <w:p w14:paraId="71EA4491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timestamp = datetime.datetime.now().strftime("%Y-%m-%d_%H-%M-%S")</w:t>
      </w:r>
    </w:p>
    <w:p w14:paraId="435573F9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report_filename = f"data_privacy_audit_report_{timestamp}.json"</w:t>
      </w:r>
    </w:p>
    <w:p w14:paraId="404EF6B1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305AB8F9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report_content = {</w:t>
      </w:r>
    </w:p>
    <w:p w14:paraId="2376E5AD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"timestamp": timestamp,</w:t>
      </w:r>
    </w:p>
    <w:p w14:paraId="2355E0B0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"audit_results": responses,</w:t>
      </w:r>
    </w:p>
    <w:p w14:paraId="30997450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"vulnerabilities": vulnerabilities</w:t>
      </w:r>
    </w:p>
    <w:p w14:paraId="0A0FF9A2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}</w:t>
      </w:r>
    </w:p>
    <w:p w14:paraId="21E863CA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6B490F1A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with open(report_filename, "w") as report_file:</w:t>
      </w:r>
    </w:p>
    <w:p w14:paraId="6CD546AA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json.dump(report_content, report_file, indent=4)</w:t>
      </w:r>
    </w:p>
    <w:p w14:paraId="4D04C917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4BA34F65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print(f"\nAudit report generated: {report_filename}")</w:t>
      </w:r>
    </w:p>
    <w:p w14:paraId="5329BFF0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return report_filename</w:t>
      </w:r>
    </w:p>
    <w:p w14:paraId="03B549C2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5CDB5CB5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def display_summary(vulnerabilities):</w:t>
      </w:r>
    </w:p>
    <w:p w14:paraId="668085A9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print("\nSummary of Findings:")</w:t>
      </w:r>
    </w:p>
    <w:p w14:paraId="6B949289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for category, issues in vulnerabilities.items():</w:t>
      </w:r>
    </w:p>
    <w:p w14:paraId="3DC6926C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print(f" - {category.upper()}: {len(issues)} issues identified.")</w:t>
      </w:r>
    </w:p>
    <w:p w14:paraId="05EC0E6F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for issue in issues:</w:t>
      </w:r>
    </w:p>
    <w:p w14:paraId="4BF25998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        print(f"   * {issue}")</w:t>
      </w:r>
    </w:p>
    <w:p w14:paraId="2B63E892" w14:textId="77777777" w:rsidR="00BB6693" w:rsidRPr="00BB6693" w:rsidRDefault="00BB6693" w:rsidP="00BB6693">
      <w:pPr>
        <w:rPr>
          <w:noProof/>
          <w:sz w:val="28"/>
          <w:lang w:val="en-IN"/>
        </w:rPr>
      </w:pPr>
    </w:p>
    <w:p w14:paraId="32DE0667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# Main script execution</w:t>
      </w:r>
    </w:p>
    <w:p w14:paraId="0AA85D56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>if __name__ == "__main__":</w:t>
      </w:r>
    </w:p>
    <w:p w14:paraId="78115D64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collect_responses()</w:t>
      </w:r>
    </w:p>
    <w:p w14:paraId="4D38CB86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vulnerabilities = analyze_responses()</w:t>
      </w:r>
    </w:p>
    <w:p w14:paraId="16E4B9CF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display_summary(vulnerabilities)</w:t>
      </w:r>
    </w:p>
    <w:p w14:paraId="5FB903C7" w14:textId="77777777" w:rsidR="00BB6693" w:rsidRPr="00BB6693" w:rsidRDefault="00BB6693" w:rsidP="00BB6693">
      <w:pPr>
        <w:rPr>
          <w:noProof/>
          <w:sz w:val="28"/>
          <w:lang w:val="en-IN"/>
        </w:rPr>
      </w:pPr>
      <w:r w:rsidRPr="00BB6693">
        <w:rPr>
          <w:noProof/>
          <w:sz w:val="28"/>
          <w:lang w:val="en-IN"/>
        </w:rPr>
        <w:t xml:space="preserve">    generate_report(vulnerabilities)</w:t>
      </w:r>
    </w:p>
    <w:p w14:paraId="35D1F0D9" w14:textId="57D2D15E" w:rsidR="008F79EA" w:rsidRDefault="008F79EA" w:rsidP="00E70EFA">
      <w:pPr>
        <w:rPr>
          <w:noProof/>
          <w:sz w:val="28"/>
        </w:rPr>
      </w:pPr>
    </w:p>
    <w:p w14:paraId="14712445" w14:textId="77777777" w:rsidR="000B637C" w:rsidRDefault="000B637C" w:rsidP="00E70EFA">
      <w:pPr>
        <w:rPr>
          <w:noProof/>
          <w:sz w:val="28"/>
        </w:rPr>
      </w:pPr>
    </w:p>
    <w:p w14:paraId="4E236F24" w14:textId="313B3B65" w:rsidR="000B637C" w:rsidRDefault="000B637C" w:rsidP="00E70EFA">
      <w:pPr>
        <w:rPr>
          <w:noProof/>
          <w:sz w:val="28"/>
        </w:rPr>
      </w:pPr>
      <w:r>
        <w:rPr>
          <w:noProof/>
          <w:sz w:val="28"/>
        </w:rPr>
        <w:t>Output</w:t>
      </w:r>
    </w:p>
    <w:p w14:paraId="01AA5EC2" w14:textId="77777777" w:rsidR="000B637C" w:rsidRDefault="000B637C" w:rsidP="00E70EFA">
      <w:pPr>
        <w:rPr>
          <w:noProof/>
          <w:sz w:val="28"/>
        </w:rPr>
      </w:pPr>
    </w:p>
    <w:p w14:paraId="61FCE163" w14:textId="77777777" w:rsidR="000B637C" w:rsidRDefault="000B637C" w:rsidP="00E70EFA">
      <w:pPr>
        <w:rPr>
          <w:noProof/>
          <w:sz w:val="28"/>
        </w:rPr>
      </w:pPr>
    </w:p>
    <w:p w14:paraId="122E063C" w14:textId="70B76BCD" w:rsidR="000B637C" w:rsidRDefault="001572C0" w:rsidP="00E70EFA">
      <w:pPr>
        <w:rPr>
          <w:noProof/>
          <w:sz w:val="28"/>
        </w:rPr>
      </w:pPr>
      <w:r w:rsidRPr="001572C0">
        <w:rPr>
          <w:noProof/>
          <w:sz w:val="28"/>
        </w:rPr>
        <w:lastRenderedPageBreak/>
        <w:drawing>
          <wp:inline distT="0" distB="0" distL="0" distR="0" wp14:anchorId="47AF804C" wp14:editId="7CE3B8B9">
            <wp:extent cx="6858000" cy="1957070"/>
            <wp:effectExtent l="0" t="0" r="0" b="5080"/>
            <wp:docPr id="179294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412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2756" w14:textId="77777777" w:rsidR="00BB2253" w:rsidRDefault="00BB2253" w:rsidP="00E70EFA">
      <w:pPr>
        <w:rPr>
          <w:noProof/>
          <w:sz w:val="28"/>
        </w:rPr>
      </w:pPr>
    </w:p>
    <w:p w14:paraId="34C1532A" w14:textId="1D50256B" w:rsidR="00BB2253" w:rsidRDefault="00BB2253" w:rsidP="00BB2253">
      <w:pPr>
        <w:rPr>
          <w:noProof/>
          <w:sz w:val="32"/>
        </w:rPr>
      </w:pPr>
      <w:r>
        <w:rPr>
          <w:noProof/>
          <w:sz w:val="32"/>
        </w:rPr>
        <w:t xml:space="preserve">Q9. </w:t>
      </w:r>
      <w:r w:rsidRPr="00BB2253">
        <w:rPr>
          <w:noProof/>
          <w:sz w:val="32"/>
        </w:rPr>
        <w:t>Students needs to explore the requirements of the Data Protection Regulations and develop a</w:t>
      </w:r>
      <w:r>
        <w:rPr>
          <w:noProof/>
          <w:sz w:val="32"/>
        </w:rPr>
        <w:t xml:space="preserve"> </w:t>
      </w:r>
      <w:r w:rsidRPr="00BB2253">
        <w:rPr>
          <w:noProof/>
          <w:sz w:val="32"/>
        </w:rPr>
        <w:t>plan for ensuring compliance with the regulation.</w:t>
      </w:r>
    </w:p>
    <w:p w14:paraId="06D2516A" w14:textId="77777777" w:rsidR="00BB2253" w:rsidRDefault="00BB2253" w:rsidP="00BB2253">
      <w:pPr>
        <w:rPr>
          <w:noProof/>
          <w:sz w:val="32"/>
        </w:rPr>
      </w:pPr>
    </w:p>
    <w:p w14:paraId="22822722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import json</w:t>
      </w:r>
    </w:p>
    <w:p w14:paraId="7623FAA5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from datetime import datetime</w:t>
      </w:r>
    </w:p>
    <w:p w14:paraId="5D538E17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697EF5D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# Define data protection regulation requirements</w:t>
      </w:r>
    </w:p>
    <w:p w14:paraId="46A987F4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regulation_requirements = {</w:t>
      </w:r>
    </w:p>
    <w:p w14:paraId="70D16F7C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"GDPR": {</w:t>
      </w:r>
    </w:p>
    <w:p w14:paraId="2DAECBB4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"data_processing": [</w:t>
      </w:r>
    </w:p>
    <w:p w14:paraId="25C98259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"Ensure lawful, fair, and transparent processing of personal data.",</w:t>
      </w:r>
    </w:p>
    <w:p w14:paraId="3E9A4E86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"Obtain explicit consent from data subjects.",</w:t>
      </w:r>
    </w:p>
    <w:p w14:paraId="40C33B61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"Provide data subjects with access to their data and the right to correct or delete it."</w:t>
      </w:r>
    </w:p>
    <w:p w14:paraId="1CC9C3C5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],</w:t>
      </w:r>
    </w:p>
    <w:p w14:paraId="036813A5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"data_security": [</w:t>
      </w:r>
    </w:p>
    <w:p w14:paraId="4AC64176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"Implement appropriate technical and organizational measures.",</w:t>
      </w:r>
    </w:p>
    <w:p w14:paraId="32CA1F4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"Ensure encryption and pseudonymization of data.",</w:t>
      </w:r>
    </w:p>
    <w:p w14:paraId="0F1E2D8D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"Maintain data integrity and confidentiality."</w:t>
      </w:r>
    </w:p>
    <w:p w14:paraId="13C63665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],</w:t>
      </w:r>
    </w:p>
    <w:p w14:paraId="36216EB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"compliance_monitoring": [</w:t>
      </w:r>
    </w:p>
    <w:p w14:paraId="3BA090BC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"Conduct regular data protection impact assessments (DPIA).",</w:t>
      </w:r>
    </w:p>
    <w:p w14:paraId="19DD4F9F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"Maintain records of processing activities.",</w:t>
      </w:r>
    </w:p>
    <w:p w14:paraId="5A4439A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"Appoint a Data Protection Officer (DPO) if required."</w:t>
      </w:r>
    </w:p>
    <w:p w14:paraId="066408DF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]</w:t>
      </w:r>
    </w:p>
    <w:p w14:paraId="46B500A5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},</w:t>
      </w:r>
    </w:p>
    <w:p w14:paraId="28E6852C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"HIPAA": {</w:t>
      </w:r>
    </w:p>
    <w:p w14:paraId="2E8FAA8C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"privacy_rule": [</w:t>
      </w:r>
    </w:p>
    <w:p w14:paraId="588E9439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"Ensure protected health information (PHI) is safeguarded.",</w:t>
      </w:r>
    </w:p>
    <w:p w14:paraId="70D946F7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"Provide patients with rights over their PHI.",</w:t>
      </w:r>
    </w:p>
    <w:p w14:paraId="5A846006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"Limit disclosures of PHI to the minimum necessary."</w:t>
      </w:r>
    </w:p>
    <w:p w14:paraId="2364AE68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],</w:t>
      </w:r>
    </w:p>
    <w:p w14:paraId="688398A8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"security_rule": [</w:t>
      </w:r>
    </w:p>
    <w:p w14:paraId="1B844CCF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"Implement administrative safeguards (e.g., training, risk analysis).",</w:t>
      </w:r>
    </w:p>
    <w:p w14:paraId="3D836AA1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lastRenderedPageBreak/>
        <w:t xml:space="preserve">            "Establish physical safeguards (e.g., facility access controls).",</w:t>
      </w:r>
    </w:p>
    <w:p w14:paraId="759E7CA0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"Use technical safeguards (e.g., encryption, access control)."</w:t>
      </w:r>
    </w:p>
    <w:p w14:paraId="5C1FF3AB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],</w:t>
      </w:r>
    </w:p>
    <w:p w14:paraId="50D3D68A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"breach_notification_rule": [</w:t>
      </w:r>
    </w:p>
    <w:p w14:paraId="69DA49CA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"Notify affected individuals within 60 days of discovering a breach.",</w:t>
      </w:r>
    </w:p>
    <w:p w14:paraId="764DCC88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"Report breaches affecting more than 500 individuals to the Department of Health and Human Services."</w:t>
      </w:r>
    </w:p>
    <w:p w14:paraId="21AC6ACE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]</w:t>
      </w:r>
    </w:p>
    <w:p w14:paraId="6E8A1BCD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}</w:t>
      </w:r>
    </w:p>
    <w:p w14:paraId="435985CD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}</w:t>
      </w:r>
    </w:p>
    <w:p w14:paraId="5C6EECE7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2683352F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# Function to develop a compliance plan</w:t>
      </w:r>
    </w:p>
    <w:p w14:paraId="129C08B2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def develop_compliance_plan(regulation, selected_requirements):</w:t>
      </w:r>
    </w:p>
    <w:p w14:paraId="0706461F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if regulation not in regulation_requirements:</w:t>
      </w:r>
    </w:p>
    <w:p w14:paraId="16BCC23F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print(f"Regulation '{regulation}' not recognized.")</w:t>
      </w:r>
    </w:p>
    <w:p w14:paraId="62749A17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return</w:t>
      </w:r>
    </w:p>
    <w:p w14:paraId="2E484ED4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2704F921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print(f"\nDeveloping Compliance Plan for {regulation}...\n")</w:t>
      </w:r>
    </w:p>
    <w:p w14:paraId="04D61FDD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selected_plan = {}</w:t>
      </w:r>
    </w:p>
    <w:p w14:paraId="25910F98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for category, requirements in regulation_requirements[regulation].items():</w:t>
      </w:r>
    </w:p>
    <w:p w14:paraId="490FF76F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if category in selected_requirements:</w:t>
      </w:r>
    </w:p>
    <w:p w14:paraId="04944687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selected_plan[category] = requirements</w:t>
      </w:r>
    </w:p>
    <w:p w14:paraId="47625D6B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23A6AA70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return selected_plan</w:t>
      </w:r>
    </w:p>
    <w:p w14:paraId="4BE558FD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3893B4A2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# Function to generate a compliance plan report</w:t>
      </w:r>
    </w:p>
    <w:p w14:paraId="158572B6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def generate_report(regulation, compliance_plan):</w:t>
      </w:r>
    </w:p>
    <w:p w14:paraId="3B8E6B0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timestamp = datetime.now().strftime("%Y-%m-%d_%H-%M-%S")</w:t>
      </w:r>
    </w:p>
    <w:p w14:paraId="61AC2316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report_filename = f"compliance_plan_{regulation}_{timestamp}.json"</w:t>
      </w:r>
    </w:p>
    <w:p w14:paraId="23CAEA65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3A8EF1A5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report_content = {</w:t>
      </w:r>
    </w:p>
    <w:p w14:paraId="18D90F5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"timestamp": timestamp,</w:t>
      </w:r>
    </w:p>
    <w:p w14:paraId="5A2DA876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"regulation": regulation,</w:t>
      </w:r>
    </w:p>
    <w:p w14:paraId="24A49162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"compliance_plan": compliance_plan</w:t>
      </w:r>
    </w:p>
    <w:p w14:paraId="586A204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}</w:t>
      </w:r>
    </w:p>
    <w:p w14:paraId="7A648500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7D4F48F5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with open(report_filename, "w") as report_file:</w:t>
      </w:r>
    </w:p>
    <w:p w14:paraId="65AED7DC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json.dump(report_content, report_file, indent=4)</w:t>
      </w:r>
    </w:p>
    <w:p w14:paraId="7F9C12AC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2185451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print(f"\nCompliance plan report generated: {report_filename}")</w:t>
      </w:r>
    </w:p>
    <w:p w14:paraId="10B7B5A8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return report_filename</w:t>
      </w:r>
    </w:p>
    <w:p w14:paraId="72C0BA01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66ACBF9B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# Main execution</w:t>
      </w:r>
    </w:p>
    <w:p w14:paraId="0C3F9845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>if __name__ == "__main__":</w:t>
      </w:r>
    </w:p>
    <w:p w14:paraId="7EC14550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print("Available Regulations:")</w:t>
      </w:r>
    </w:p>
    <w:p w14:paraId="578CFB62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lastRenderedPageBreak/>
        <w:t xml:space="preserve">    for regulation in regulation_requirements.keys():</w:t>
      </w:r>
    </w:p>
    <w:p w14:paraId="5694B90A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print(f" - {regulation}")</w:t>
      </w:r>
    </w:p>
    <w:p w14:paraId="228B97B1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604719B8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regulation = input("\nEnter the regulation to comply with (e.g., GDPR, HIPAA): ").strip().upper()</w:t>
      </w:r>
    </w:p>
    <w:p w14:paraId="22B29F6E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399B14E8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if regulation in regulation_requirements:</w:t>
      </w:r>
    </w:p>
    <w:p w14:paraId="0D7DC8DF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print(f"\nCategories for {regulation}:")</w:t>
      </w:r>
    </w:p>
    <w:p w14:paraId="2D8FDC85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for category in regulation_requirements[regulation].keys():</w:t>
      </w:r>
    </w:p>
    <w:p w14:paraId="030B9510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print(f" - {category}")</w:t>
      </w:r>
    </w:p>
    <w:p w14:paraId="6E6249DF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4BB8DFA8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selected_categories = input(</w:t>
      </w:r>
    </w:p>
    <w:p w14:paraId="0E691351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"\nEnter the categories to include in the compliance plan (comma-separated): "</w:t>
      </w:r>
    </w:p>
    <w:p w14:paraId="7016B16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).strip().split(",")</w:t>
      </w:r>
    </w:p>
    <w:p w14:paraId="31A00E30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644D1E94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selected_categories = [cat.strip().lower() for cat in selected_categories]</w:t>
      </w:r>
    </w:p>
    <w:p w14:paraId="7D9AF71E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compliance_plan = develop_compliance_plan(regulation, selected_categories)</w:t>
      </w:r>
    </w:p>
    <w:p w14:paraId="3D07348E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587812C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if compliance_plan:</w:t>
      </w:r>
    </w:p>
    <w:p w14:paraId="1174A141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print("\nCompliance Plan:")</w:t>
      </w:r>
    </w:p>
    <w:p w14:paraId="425AE8FE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for category, actions in compliance_plan.items():</w:t>
      </w:r>
    </w:p>
    <w:p w14:paraId="34A942D3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    print(f" - {category.capitalize()}:")</w:t>
      </w:r>
    </w:p>
    <w:p w14:paraId="5C75575E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    for action in actions:</w:t>
      </w:r>
    </w:p>
    <w:p w14:paraId="1CA58C44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        print(f"   * {action}")</w:t>
      </w:r>
    </w:p>
    <w:p w14:paraId="1602BB63" w14:textId="77777777" w:rsidR="0017492E" w:rsidRPr="0017492E" w:rsidRDefault="0017492E" w:rsidP="0017492E">
      <w:pPr>
        <w:rPr>
          <w:noProof/>
          <w:sz w:val="28"/>
          <w:lang w:val="en-IN"/>
        </w:rPr>
      </w:pPr>
    </w:p>
    <w:p w14:paraId="01DB7EAA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    generate_report(regulation, compliance_plan)</w:t>
      </w:r>
    </w:p>
    <w:p w14:paraId="5C96EDFD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else:</w:t>
      </w:r>
    </w:p>
    <w:p w14:paraId="2534DF87" w14:textId="77777777" w:rsidR="0017492E" w:rsidRPr="0017492E" w:rsidRDefault="0017492E" w:rsidP="0017492E">
      <w:pPr>
        <w:rPr>
          <w:noProof/>
          <w:sz w:val="28"/>
          <w:lang w:val="en-IN"/>
        </w:rPr>
      </w:pPr>
      <w:r w:rsidRPr="0017492E">
        <w:rPr>
          <w:noProof/>
          <w:sz w:val="28"/>
          <w:lang w:val="en-IN"/>
        </w:rPr>
        <w:t xml:space="preserve">        print(f"Regulation '{regulation}' is not supported.")</w:t>
      </w:r>
    </w:p>
    <w:p w14:paraId="4541F0F5" w14:textId="77777777" w:rsidR="00BB2253" w:rsidRDefault="00BB2253" w:rsidP="00BB2253">
      <w:pPr>
        <w:rPr>
          <w:noProof/>
          <w:sz w:val="28"/>
        </w:rPr>
      </w:pPr>
    </w:p>
    <w:p w14:paraId="354B3EA0" w14:textId="77777777" w:rsidR="0017492E" w:rsidRDefault="0017492E" w:rsidP="00BB2253">
      <w:pPr>
        <w:rPr>
          <w:noProof/>
          <w:sz w:val="28"/>
        </w:rPr>
      </w:pPr>
    </w:p>
    <w:p w14:paraId="562211F5" w14:textId="77777777" w:rsidR="000E3863" w:rsidRDefault="0017492E" w:rsidP="00BB2253">
      <w:pPr>
        <w:rPr>
          <w:noProof/>
          <w:sz w:val="28"/>
        </w:rPr>
      </w:pPr>
      <w:r>
        <w:rPr>
          <w:noProof/>
          <w:sz w:val="28"/>
        </w:rPr>
        <w:t>Output:</w:t>
      </w:r>
    </w:p>
    <w:p w14:paraId="11D8B748" w14:textId="79D75D45" w:rsidR="0017492E" w:rsidRDefault="000E3863" w:rsidP="00BB2253">
      <w:pPr>
        <w:rPr>
          <w:noProof/>
        </w:rPr>
      </w:pPr>
      <w:r w:rsidRPr="000E3863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3E64415" wp14:editId="14201394">
            <wp:extent cx="5630400" cy="3647768"/>
            <wp:effectExtent l="0" t="0" r="8890" b="0"/>
            <wp:docPr id="12305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09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2934" cy="366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6C15" w14:textId="77777777" w:rsidR="000E3863" w:rsidRDefault="000E3863" w:rsidP="00BB2253">
      <w:pPr>
        <w:rPr>
          <w:noProof/>
        </w:rPr>
      </w:pPr>
    </w:p>
    <w:p w14:paraId="3D4696EB" w14:textId="77777777" w:rsidR="000E3863" w:rsidRDefault="000E3863" w:rsidP="00BB2253">
      <w:pPr>
        <w:rPr>
          <w:noProof/>
        </w:rPr>
      </w:pPr>
    </w:p>
    <w:p w14:paraId="4290ECE6" w14:textId="79018CDD" w:rsidR="000E3863" w:rsidRDefault="00B25CD4" w:rsidP="00B25CD4">
      <w:pPr>
        <w:rPr>
          <w:noProof/>
          <w:sz w:val="32"/>
        </w:rPr>
      </w:pPr>
      <w:r>
        <w:rPr>
          <w:noProof/>
          <w:sz w:val="32"/>
        </w:rPr>
        <w:t xml:space="preserve">Q10. </w:t>
      </w:r>
      <w:r w:rsidRPr="00B25CD4">
        <w:rPr>
          <w:noProof/>
          <w:sz w:val="32"/>
        </w:rPr>
        <w:t>Students needs to explore ethical considerations in data privacy, such as the balance between</w:t>
      </w:r>
      <w:r>
        <w:rPr>
          <w:noProof/>
          <w:sz w:val="32"/>
        </w:rPr>
        <w:t xml:space="preserve"> </w:t>
      </w:r>
      <w:r w:rsidRPr="00B25CD4">
        <w:rPr>
          <w:noProof/>
          <w:sz w:val="32"/>
        </w:rPr>
        <w:t>privacy and security, the impact of data collection and analysis on marginalized communities,</w:t>
      </w:r>
      <w:r>
        <w:rPr>
          <w:noProof/>
          <w:sz w:val="32"/>
        </w:rPr>
        <w:t xml:space="preserve"> </w:t>
      </w:r>
      <w:r w:rsidRPr="00B25CD4">
        <w:rPr>
          <w:noProof/>
          <w:sz w:val="32"/>
        </w:rPr>
        <w:t>and the role of data ethics in technology development.</w:t>
      </w:r>
    </w:p>
    <w:p w14:paraId="6B9A19BE" w14:textId="77777777" w:rsidR="00B25CD4" w:rsidRDefault="00B25CD4" w:rsidP="00B25CD4">
      <w:pPr>
        <w:rPr>
          <w:noProof/>
          <w:sz w:val="32"/>
        </w:rPr>
      </w:pPr>
    </w:p>
    <w:p w14:paraId="693EBFF1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import json</w:t>
      </w:r>
    </w:p>
    <w:p w14:paraId="27566422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from datetime import datetime</w:t>
      </w:r>
    </w:p>
    <w:p w14:paraId="384C2F30" w14:textId="77777777" w:rsidR="00B25CD4" w:rsidRPr="00B25CD4" w:rsidRDefault="00B25CD4" w:rsidP="00B25CD4">
      <w:pPr>
        <w:rPr>
          <w:noProof/>
          <w:sz w:val="28"/>
          <w:lang w:val="en-IN"/>
        </w:rPr>
      </w:pPr>
    </w:p>
    <w:p w14:paraId="5DBB1F2D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# Define ethical considerations categories and questions</w:t>
      </w:r>
    </w:p>
    <w:p w14:paraId="6EA7D9E9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ethical_topics = {</w:t>
      </w:r>
    </w:p>
    <w:p w14:paraId="385FB44F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"Privacy vs Security": [</w:t>
      </w:r>
    </w:p>
    <w:p w14:paraId="4A950D7F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"How should organizations balance individual privacy with the need for security?",</w:t>
      </w:r>
    </w:p>
    <w:p w14:paraId="53338FF6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"What measures can be implemented to protect privacy without compromising security?",</w:t>
      </w:r>
    </w:p>
    <w:p w14:paraId="7C26AD80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"What are examples of when privacy and security have conflicted?"</w:t>
      </w:r>
    </w:p>
    <w:p w14:paraId="72DAFF3C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],</w:t>
      </w:r>
    </w:p>
    <w:p w14:paraId="567E84D3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"Impact on Marginalized Communities": [</w:t>
      </w:r>
    </w:p>
    <w:p w14:paraId="4EBA7F5F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"How can data collection practices disproportionately affect marginalized communities?",</w:t>
      </w:r>
    </w:p>
    <w:p w14:paraId="63B54EDA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"What steps can be taken to ensure inclusivity and fairness in data analysis?",</w:t>
      </w:r>
    </w:p>
    <w:p w14:paraId="3D9EFE40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"Are there cases where biased data has caused harm? If so, how could it have been prevented?"</w:t>
      </w:r>
    </w:p>
    <w:p w14:paraId="178CBD29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],</w:t>
      </w:r>
    </w:p>
    <w:p w14:paraId="0D41948E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"Role of Data Ethics in Technology Development": [</w:t>
      </w:r>
    </w:p>
    <w:p w14:paraId="27ECCA14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lastRenderedPageBreak/>
        <w:t xml:space="preserve">        "What ethical principles should guide the development of data-driven technologies?",</w:t>
      </w:r>
    </w:p>
    <w:p w14:paraId="42112779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"How can organizations ensure accountability in the use of AI and machine learning?",</w:t>
      </w:r>
    </w:p>
    <w:p w14:paraId="27242E5E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"What are the consequences of neglecting data ethics in technology development?"</w:t>
      </w:r>
    </w:p>
    <w:p w14:paraId="321384B8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]</w:t>
      </w:r>
    </w:p>
    <w:p w14:paraId="31D76601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}</w:t>
      </w:r>
    </w:p>
    <w:p w14:paraId="2F710211" w14:textId="77777777" w:rsidR="00B25CD4" w:rsidRPr="00B25CD4" w:rsidRDefault="00B25CD4" w:rsidP="00B25CD4">
      <w:pPr>
        <w:rPr>
          <w:noProof/>
          <w:sz w:val="28"/>
          <w:lang w:val="en-IN"/>
        </w:rPr>
      </w:pPr>
    </w:p>
    <w:p w14:paraId="1D690784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# Collect responses from users</w:t>
      </w:r>
    </w:p>
    <w:p w14:paraId="6152156A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def collect_responses():</w:t>
      </w:r>
    </w:p>
    <w:p w14:paraId="250C61C5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print("\nExploring Ethical Considerations in Data Privacy...\n")</w:t>
      </w:r>
    </w:p>
    <w:p w14:paraId="670F895F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responses = {}</w:t>
      </w:r>
    </w:p>
    <w:p w14:paraId="5A15F44D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for topic, questions in ethical_topics.items():</w:t>
      </w:r>
    </w:p>
    <w:p w14:paraId="174A124E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print(f"Topic: {topic}")</w:t>
      </w:r>
    </w:p>
    <w:p w14:paraId="0FACF622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topic_responses = []</w:t>
      </w:r>
    </w:p>
    <w:p w14:paraId="796B27E0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for question in questions:</w:t>
      </w:r>
    </w:p>
    <w:p w14:paraId="1EE5BF0D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    print(f"\n - {question}")</w:t>
      </w:r>
    </w:p>
    <w:p w14:paraId="6EDF272B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    response = input("Your response: ").strip()</w:t>
      </w:r>
    </w:p>
    <w:p w14:paraId="01EE8779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    topic_responses.append({"question": question, "response": response})</w:t>
      </w:r>
    </w:p>
    <w:p w14:paraId="36CFE155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responses[topic] = topic_responses</w:t>
      </w:r>
    </w:p>
    <w:p w14:paraId="60045272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print("\n" + "-" * 50 + "\n")</w:t>
      </w:r>
    </w:p>
    <w:p w14:paraId="20DBC4B8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return responses</w:t>
      </w:r>
    </w:p>
    <w:p w14:paraId="2A169080" w14:textId="77777777" w:rsidR="00B25CD4" w:rsidRPr="00B25CD4" w:rsidRDefault="00B25CD4" w:rsidP="00B25CD4">
      <w:pPr>
        <w:rPr>
          <w:noProof/>
          <w:sz w:val="28"/>
          <w:lang w:val="en-IN"/>
        </w:rPr>
      </w:pPr>
    </w:p>
    <w:p w14:paraId="3EB2472E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# Generate a summary report</w:t>
      </w:r>
    </w:p>
    <w:p w14:paraId="586190E4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def generate_report(responses):</w:t>
      </w:r>
    </w:p>
    <w:p w14:paraId="32006B39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timestamp = datetime.now().strftime("%Y-%m-%d_%H-%M-%S")</w:t>
      </w:r>
    </w:p>
    <w:p w14:paraId="551E2EDD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report_filename = f"ethical_considerations_summary_{timestamp}.json"</w:t>
      </w:r>
    </w:p>
    <w:p w14:paraId="01F8C73B" w14:textId="77777777" w:rsidR="00B25CD4" w:rsidRPr="00B25CD4" w:rsidRDefault="00B25CD4" w:rsidP="00B25CD4">
      <w:pPr>
        <w:rPr>
          <w:noProof/>
          <w:sz w:val="28"/>
          <w:lang w:val="en-IN"/>
        </w:rPr>
      </w:pPr>
    </w:p>
    <w:p w14:paraId="3FFFC7F9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with open(report_filename, "w") as report_file:</w:t>
      </w:r>
    </w:p>
    <w:p w14:paraId="52A7755F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json.dump(responses, report_file, indent=4)</w:t>
      </w:r>
    </w:p>
    <w:p w14:paraId="7D4EAD27" w14:textId="77777777" w:rsidR="00B25CD4" w:rsidRPr="00B25CD4" w:rsidRDefault="00B25CD4" w:rsidP="00B25CD4">
      <w:pPr>
        <w:rPr>
          <w:noProof/>
          <w:sz w:val="28"/>
          <w:lang w:val="en-IN"/>
        </w:rPr>
      </w:pPr>
    </w:p>
    <w:p w14:paraId="4E55A3BC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print(f"\nSummary report generated: {report_filename}")</w:t>
      </w:r>
    </w:p>
    <w:p w14:paraId="467732CC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return report_filename</w:t>
      </w:r>
    </w:p>
    <w:p w14:paraId="65E48B3B" w14:textId="77777777" w:rsidR="00B25CD4" w:rsidRPr="00B25CD4" w:rsidRDefault="00B25CD4" w:rsidP="00B25CD4">
      <w:pPr>
        <w:rPr>
          <w:noProof/>
          <w:sz w:val="28"/>
          <w:lang w:val="en-IN"/>
        </w:rPr>
      </w:pPr>
    </w:p>
    <w:p w14:paraId="0BBE4F72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# Display a summary of discussions</w:t>
      </w:r>
    </w:p>
    <w:p w14:paraId="1EFA894E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def display_summary(responses):</w:t>
      </w:r>
    </w:p>
    <w:p w14:paraId="0C72345B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print("\nSummary of Ethical Considerations:")</w:t>
      </w:r>
    </w:p>
    <w:p w14:paraId="144F3152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for topic, answers in responses.items():</w:t>
      </w:r>
    </w:p>
    <w:p w14:paraId="3D23DB59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print(f"\nTopic: {topic}")</w:t>
      </w:r>
    </w:p>
    <w:p w14:paraId="23A2C6E4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for answer in answers:</w:t>
      </w:r>
    </w:p>
    <w:p w14:paraId="36B4DF56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    print(f" - {answer['question']}")</w:t>
      </w:r>
    </w:p>
    <w:p w14:paraId="53E8BD28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        print(f"   * {answer['response']}")</w:t>
      </w:r>
    </w:p>
    <w:p w14:paraId="22AD9C59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print("\n" + "-" * 50 + "\n")</w:t>
      </w:r>
    </w:p>
    <w:p w14:paraId="7953BCA0" w14:textId="77777777" w:rsidR="00B25CD4" w:rsidRPr="00B25CD4" w:rsidRDefault="00B25CD4" w:rsidP="00B25CD4">
      <w:pPr>
        <w:rPr>
          <w:noProof/>
          <w:sz w:val="28"/>
          <w:lang w:val="en-IN"/>
        </w:rPr>
      </w:pPr>
    </w:p>
    <w:p w14:paraId="1C782C1B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># Main script execution</w:t>
      </w:r>
    </w:p>
    <w:p w14:paraId="4940C387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lastRenderedPageBreak/>
        <w:t>if __name__ == "__main__":</w:t>
      </w:r>
    </w:p>
    <w:p w14:paraId="5499E2F7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responses = collect_responses()</w:t>
      </w:r>
    </w:p>
    <w:p w14:paraId="2EA4FE2A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display_summary(responses)</w:t>
      </w:r>
    </w:p>
    <w:p w14:paraId="0AB76255" w14:textId="77777777" w:rsidR="00B25CD4" w:rsidRPr="00B25CD4" w:rsidRDefault="00B25CD4" w:rsidP="00B25CD4">
      <w:pPr>
        <w:rPr>
          <w:noProof/>
          <w:sz w:val="28"/>
          <w:lang w:val="en-IN"/>
        </w:rPr>
      </w:pPr>
      <w:r w:rsidRPr="00B25CD4">
        <w:rPr>
          <w:noProof/>
          <w:sz w:val="28"/>
          <w:lang w:val="en-IN"/>
        </w:rPr>
        <w:t xml:space="preserve">    generate_report(responses)</w:t>
      </w:r>
    </w:p>
    <w:p w14:paraId="04F46269" w14:textId="35D9C195" w:rsidR="00B25CD4" w:rsidRDefault="00B25CD4" w:rsidP="00B25CD4">
      <w:pPr>
        <w:rPr>
          <w:noProof/>
          <w:sz w:val="28"/>
        </w:rPr>
      </w:pPr>
    </w:p>
    <w:p w14:paraId="367987AB" w14:textId="7FEF82F1" w:rsidR="00E45E22" w:rsidRDefault="00E45E22" w:rsidP="00B25CD4">
      <w:pPr>
        <w:rPr>
          <w:noProof/>
          <w:sz w:val="28"/>
        </w:rPr>
      </w:pPr>
      <w:r>
        <w:rPr>
          <w:noProof/>
          <w:sz w:val="28"/>
        </w:rPr>
        <w:t>Output:</w:t>
      </w:r>
    </w:p>
    <w:p w14:paraId="0798F86B" w14:textId="77777777" w:rsidR="00E45E22" w:rsidRDefault="00E45E22" w:rsidP="00B25CD4">
      <w:pPr>
        <w:rPr>
          <w:noProof/>
          <w:sz w:val="28"/>
        </w:rPr>
      </w:pPr>
    </w:p>
    <w:p w14:paraId="28D5B2C9" w14:textId="42461361" w:rsidR="00E45E22" w:rsidRPr="00B25CD4" w:rsidRDefault="00E45E22" w:rsidP="00B25CD4">
      <w:pPr>
        <w:rPr>
          <w:noProof/>
          <w:sz w:val="28"/>
        </w:rPr>
      </w:pPr>
      <w:r w:rsidRPr="00E45E22">
        <w:rPr>
          <w:noProof/>
          <w:sz w:val="28"/>
        </w:rPr>
        <w:drawing>
          <wp:inline distT="0" distB="0" distL="0" distR="0" wp14:anchorId="15624B94" wp14:editId="5B9FBD69">
            <wp:extent cx="6858000" cy="4003675"/>
            <wp:effectExtent l="0" t="0" r="0" b="0"/>
            <wp:docPr id="10112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51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3DCA" w14:textId="6635EF5A" w:rsidR="0017492E" w:rsidRDefault="0017492E" w:rsidP="00BB2253">
      <w:pPr>
        <w:rPr>
          <w:noProof/>
          <w:sz w:val="28"/>
        </w:rPr>
      </w:pPr>
    </w:p>
    <w:p w14:paraId="63EBDB27" w14:textId="77777777" w:rsidR="0017492E" w:rsidRDefault="0017492E" w:rsidP="00BB2253">
      <w:pPr>
        <w:rPr>
          <w:noProof/>
          <w:sz w:val="28"/>
        </w:rPr>
      </w:pPr>
    </w:p>
    <w:p w14:paraId="36885D32" w14:textId="77777777" w:rsidR="0017492E" w:rsidRPr="00BB2253" w:rsidRDefault="0017492E" w:rsidP="00BB2253">
      <w:pPr>
        <w:rPr>
          <w:noProof/>
          <w:sz w:val="28"/>
        </w:rPr>
      </w:pPr>
    </w:p>
    <w:sectPr w:rsidR="0017492E" w:rsidRPr="00BB2253" w:rsidSect="00A61A31">
      <w:footerReference w:type="default" r:id="rId26"/>
      <w:pgSz w:w="12240" w:h="15840" w:code="1"/>
      <w:pgMar w:top="720" w:right="720" w:bottom="0" w:left="72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01B297" w14:textId="77777777" w:rsidR="0034596D" w:rsidRDefault="0034596D" w:rsidP="00E74B29">
      <w:r>
        <w:separator/>
      </w:r>
    </w:p>
  </w:endnote>
  <w:endnote w:type="continuationSeparator" w:id="0">
    <w:p w14:paraId="61D9FE58" w14:textId="77777777" w:rsidR="0034596D" w:rsidRDefault="0034596D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86690337"/>
      <w:docPartObj>
        <w:docPartGallery w:val="Page Numbers (Bottom of Page)"/>
        <w:docPartUnique/>
      </w:docPartObj>
    </w:sdtPr>
    <w:sdtContent>
      <w:p w14:paraId="49A5211C" w14:textId="2DBF9216" w:rsidR="00D74A88" w:rsidRDefault="00D74A88">
        <w:pPr>
          <w:pStyle w:val="DocumentMap"/>
          <w:ind w:left="-864"/>
        </w:pPr>
        <w:r>
          <w:rPr>
            <w:noProof/>
          </w:rPr>
          <mc:AlternateContent>
            <mc:Choice Requires="wpg">
              <w:drawing>
                <wp:inline distT="0" distB="0" distL="0" distR="0" wp14:anchorId="45698732" wp14:editId="3A3B8CE0">
                  <wp:extent cx="548640" cy="237490"/>
                  <wp:effectExtent l="9525" t="9525" r="13335" b="10160"/>
                  <wp:docPr id="1396185094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1370819324" name="AutoShape 5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2589827" name="AutoShape 53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768973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B8FB82" w14:textId="77777777" w:rsidR="00D74A88" w:rsidRDefault="00D74A88">
                                <w:pPr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5698732" id="Group 1" o:spid="_x0000_s1026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">
                  <v:roundrect id="AutoShape 52" o:spid="_x0000_s1027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" strokecolor="#e4be84"/>
                  <v:roundrect id="AutoShape 53" o:spid="_x0000_s1028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" o:spid="_x0000_s1029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" filled="f" stroked="f">
                    <v:textbox inset="0,0,0,0">
                      <w:txbxContent>
                        <w:p w14:paraId="19B8FB82" w14:textId="77777777" w:rsidR="00D74A88" w:rsidRDefault="00D74A88">
                          <w:pPr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384FD1B1" w14:textId="77777777" w:rsidR="00D74A88" w:rsidRDefault="00D74A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AC2096" w14:textId="77777777" w:rsidR="0034596D" w:rsidRDefault="0034596D" w:rsidP="00E74B29">
      <w:r>
        <w:separator/>
      </w:r>
    </w:p>
  </w:footnote>
  <w:footnote w:type="continuationSeparator" w:id="0">
    <w:p w14:paraId="37062658" w14:textId="77777777" w:rsidR="0034596D" w:rsidRDefault="0034596D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B4FA5"/>
    <w:multiLevelType w:val="hybridMultilevel"/>
    <w:tmpl w:val="6EA41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01087"/>
    <w:multiLevelType w:val="hybridMultilevel"/>
    <w:tmpl w:val="90CC6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C4434"/>
    <w:multiLevelType w:val="hybridMultilevel"/>
    <w:tmpl w:val="6EA411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2495468">
    <w:abstractNumId w:val="2"/>
  </w:num>
  <w:num w:numId="2" w16cid:durableId="1033464288">
    <w:abstractNumId w:val="0"/>
  </w:num>
  <w:num w:numId="3" w16cid:durableId="1095057355">
    <w:abstractNumId w:val="3"/>
  </w:num>
  <w:num w:numId="4" w16cid:durableId="14372157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A88"/>
    <w:rsid w:val="00086FA5"/>
    <w:rsid w:val="000B637C"/>
    <w:rsid w:val="000D4522"/>
    <w:rsid w:val="000E3863"/>
    <w:rsid w:val="000E4641"/>
    <w:rsid w:val="00123894"/>
    <w:rsid w:val="00151F66"/>
    <w:rsid w:val="001572C0"/>
    <w:rsid w:val="0017492E"/>
    <w:rsid w:val="00177F8D"/>
    <w:rsid w:val="00185F4A"/>
    <w:rsid w:val="001D683B"/>
    <w:rsid w:val="001E097E"/>
    <w:rsid w:val="001F33B7"/>
    <w:rsid w:val="001F4B42"/>
    <w:rsid w:val="00226B51"/>
    <w:rsid w:val="002902BB"/>
    <w:rsid w:val="002D2200"/>
    <w:rsid w:val="0034596D"/>
    <w:rsid w:val="003A1E5E"/>
    <w:rsid w:val="003B54CD"/>
    <w:rsid w:val="003B5CF8"/>
    <w:rsid w:val="003F0818"/>
    <w:rsid w:val="0040564B"/>
    <w:rsid w:val="0043015F"/>
    <w:rsid w:val="0048120C"/>
    <w:rsid w:val="004909D9"/>
    <w:rsid w:val="004C5781"/>
    <w:rsid w:val="00521481"/>
    <w:rsid w:val="00523AAD"/>
    <w:rsid w:val="005A75CA"/>
    <w:rsid w:val="005D7648"/>
    <w:rsid w:val="005E598B"/>
    <w:rsid w:val="00665110"/>
    <w:rsid w:val="006709F1"/>
    <w:rsid w:val="006A1E25"/>
    <w:rsid w:val="006C60E6"/>
    <w:rsid w:val="00790AC7"/>
    <w:rsid w:val="007D1D23"/>
    <w:rsid w:val="007E7573"/>
    <w:rsid w:val="00803D25"/>
    <w:rsid w:val="00823B76"/>
    <w:rsid w:val="00837914"/>
    <w:rsid w:val="008521B9"/>
    <w:rsid w:val="00874FE7"/>
    <w:rsid w:val="008D2021"/>
    <w:rsid w:val="008F79EA"/>
    <w:rsid w:val="00952F7D"/>
    <w:rsid w:val="00967B65"/>
    <w:rsid w:val="009A38BA"/>
    <w:rsid w:val="00A61A31"/>
    <w:rsid w:val="00B25CD4"/>
    <w:rsid w:val="00B43469"/>
    <w:rsid w:val="00B43E11"/>
    <w:rsid w:val="00B65B20"/>
    <w:rsid w:val="00BB2253"/>
    <w:rsid w:val="00BB6693"/>
    <w:rsid w:val="00BC1E80"/>
    <w:rsid w:val="00BE53A3"/>
    <w:rsid w:val="00C049C0"/>
    <w:rsid w:val="00D04D8E"/>
    <w:rsid w:val="00D43125"/>
    <w:rsid w:val="00D66A3A"/>
    <w:rsid w:val="00D74A88"/>
    <w:rsid w:val="00DF198B"/>
    <w:rsid w:val="00E45E22"/>
    <w:rsid w:val="00E70EFA"/>
    <w:rsid w:val="00E74B29"/>
    <w:rsid w:val="00E96C45"/>
    <w:rsid w:val="00EB7C2B"/>
    <w:rsid w:val="00F43D9E"/>
    <w:rsid w:val="00F6360E"/>
    <w:rsid w:val="00FB2F1A"/>
    <w:rsid w:val="1AA6BC83"/>
    <w:rsid w:val="1C272044"/>
    <w:rsid w:val="322767D6"/>
    <w:rsid w:val="35813D6C"/>
    <w:rsid w:val="39A4FAA8"/>
    <w:rsid w:val="3B9EB734"/>
    <w:rsid w:val="57D8812F"/>
    <w:rsid w:val="7553B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6EDBCA"/>
  <w15:chartTrackingRefBased/>
  <w15:docId w15:val="{81CEEE41-56DA-4BE4-8C55-58F352F2C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DocumentMap">
    <w:name w:val="Document Map"/>
    <w:basedOn w:val="Normal"/>
    <w:link w:val="DocumentMapChar"/>
    <w:uiPriority w:val="99"/>
    <w:unhideWhenUsed/>
    <w:rsid w:val="00D74A88"/>
    <w:rPr>
      <w:rFonts w:ascii="Tahoma" w:eastAsiaTheme="minorEastAsi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74A88"/>
    <w:rPr>
      <w:rFonts w:ascii="Tahoma" w:eastAsiaTheme="minorEastAsia" w:hAnsi="Tahoma" w:cs="Tahoma"/>
      <w:sz w:val="16"/>
      <w:szCs w:val="16"/>
    </w:rPr>
  </w:style>
  <w:style w:type="paragraph" w:styleId="ListParagraph">
    <w:name w:val="List Paragraph"/>
    <w:basedOn w:val="Normal"/>
    <w:uiPriority w:val="34"/>
    <w:semiHidden/>
    <w:qFormat/>
    <w:rsid w:val="00D74A8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rsid w:val="00BB6693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669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41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91895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7A2CEC899F6438EBD023888BDD50B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F97EA1-C201-46C2-B866-3528802EBA92}"/>
      </w:docPartPr>
      <w:docPartBody>
        <w:p w:rsidR="0021081A" w:rsidRDefault="0021081A">
          <w:pPr>
            <w:pStyle w:val="B7A2CEC899F6438EBD023888BDD50B35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81A"/>
    <w:rsid w:val="00123894"/>
    <w:rsid w:val="001E6FEB"/>
    <w:rsid w:val="0021081A"/>
    <w:rsid w:val="003F0818"/>
    <w:rsid w:val="006A1E25"/>
    <w:rsid w:val="0080460A"/>
    <w:rsid w:val="00F63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A2CEC899F6438EBD023888BDD50B35">
    <w:name w:val="B7A2CEC899F6438EBD023888BDD50B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B78500D-A232-473D-9323-B5F9BB25933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C27FBCF7-4AB2-4602-8107-50E4A621301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3BB8769-E0A8-450B-A32F-AD36A1E546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5839996-CCC2-4B4B-BB45-A9C641419A3B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2</TotalTime>
  <Pages>24</Pages>
  <Words>3409</Words>
  <Characters>19434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Mishra</dc:creator>
  <cp:keywords/>
  <dc:description/>
  <cp:lastModifiedBy>Prashant Mishra</cp:lastModifiedBy>
  <cp:revision>3</cp:revision>
  <dcterms:created xsi:type="dcterms:W3CDTF">2024-11-25T17:51:00Z</dcterms:created>
  <dcterms:modified xsi:type="dcterms:W3CDTF">2024-11-25T17:52:00Z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